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028AE7" w14:textId="77777777" w:rsidR="00BA5754" w:rsidRDefault="00BA5754" w:rsidP="00BA5754">
      <w:pPr>
        <w:pStyle w:val="Title"/>
        <w:rPr>
          <w:color w:val="FFFFFF" w:themeColor="background1"/>
        </w:rPr>
      </w:pPr>
    </w:p>
    <w:p w14:paraId="19978D2C" w14:textId="77777777" w:rsidR="00BA5754" w:rsidRDefault="00BA5754" w:rsidP="00BA5754">
      <w:pPr>
        <w:pStyle w:val="Title"/>
        <w:rPr>
          <w:color w:val="FFFFFF" w:themeColor="background1"/>
        </w:rPr>
      </w:pPr>
    </w:p>
    <w:p w14:paraId="660F8EE0" w14:textId="77777777" w:rsidR="00BA5754" w:rsidRDefault="00BA5754" w:rsidP="00BA5754">
      <w:pPr>
        <w:pStyle w:val="Title"/>
        <w:rPr>
          <w:color w:val="FFFFFF" w:themeColor="background1"/>
        </w:rPr>
      </w:pPr>
    </w:p>
    <w:p w14:paraId="7DE9028F" w14:textId="77777777" w:rsidR="0072160E" w:rsidRDefault="0072160E" w:rsidP="0072160E">
      <w:pPr>
        <w:pStyle w:val="Title"/>
      </w:pPr>
    </w:p>
    <w:p w14:paraId="6F142A52" w14:textId="77777777" w:rsidR="0072160E" w:rsidRDefault="0072160E" w:rsidP="0072160E">
      <w:pPr>
        <w:pStyle w:val="Title"/>
      </w:pPr>
    </w:p>
    <w:p w14:paraId="73A88E16" w14:textId="77777777" w:rsidR="0072160E" w:rsidRDefault="0072160E" w:rsidP="0072160E">
      <w:pPr>
        <w:pStyle w:val="Title"/>
      </w:pPr>
    </w:p>
    <w:p w14:paraId="245FDD67" w14:textId="77777777" w:rsidR="0072160E" w:rsidRDefault="0072160E" w:rsidP="0072160E">
      <w:pPr>
        <w:pStyle w:val="Title"/>
      </w:pPr>
    </w:p>
    <w:p w14:paraId="0CBD7231" w14:textId="790FC0BA" w:rsidR="00B323A7" w:rsidRPr="0072160E" w:rsidRDefault="00BA5754" w:rsidP="0072160E">
      <w:pPr>
        <w:pStyle w:val="Title"/>
      </w:pPr>
      <w:r w:rsidRPr="0072160E">
        <w:t>Do</w:t>
      </w:r>
      <w:r w:rsidR="006A4C8B">
        <w:t xml:space="preserve">cker Integration with </w:t>
      </w:r>
      <w:proofErr w:type="spellStart"/>
      <w:r w:rsidR="006A4C8B">
        <w:t>JFrog</w:t>
      </w:r>
      <w:proofErr w:type="spellEnd"/>
      <w:r w:rsidR="006A4C8B">
        <w:t xml:space="preserve"> Artifactory</w:t>
      </w:r>
      <w:r w:rsidRPr="0072160E">
        <w:t xml:space="preserve"> </w:t>
      </w:r>
      <w:r w:rsidR="006A4C8B">
        <w:t>Guide</w:t>
      </w:r>
    </w:p>
    <w:p w14:paraId="5AD27700" w14:textId="77777777" w:rsidR="00BA5754" w:rsidRDefault="00BA5754" w:rsidP="0072160E">
      <w:pPr>
        <w:pStyle w:val="Subtitle"/>
      </w:pPr>
      <w:r w:rsidRPr="0072160E">
        <w:t>Document Subtitle</w:t>
      </w:r>
    </w:p>
    <w:p w14:paraId="572C137D" w14:textId="77777777" w:rsidR="00793C9B" w:rsidRPr="00793C9B" w:rsidRDefault="00793C9B" w:rsidP="00793C9B"/>
    <w:p w14:paraId="50F4901B" w14:textId="77777777" w:rsidR="00793C9B" w:rsidRDefault="00A74768" w:rsidP="00793C9B">
      <w:r w:rsidRPr="00A74768">
        <w:rPr>
          <w:noProof/>
        </w:rPr>
        <w:drawing>
          <wp:anchor distT="0" distB="0" distL="114300" distR="114300" simplePos="0" relativeHeight="251667456" behindDoc="1" locked="0" layoutInCell="1" allowOverlap="1" wp14:anchorId="3EC4AE95" wp14:editId="1A6A6FBC">
            <wp:simplePos x="0" y="0"/>
            <wp:positionH relativeFrom="column">
              <wp:posOffset>0</wp:posOffset>
            </wp:positionH>
            <wp:positionV relativeFrom="paragraph">
              <wp:posOffset>158190</wp:posOffset>
            </wp:positionV>
            <wp:extent cx="3167550" cy="429768"/>
            <wp:effectExtent l="0" t="0" r="0" b="8890"/>
            <wp:wrapTight wrapText="bothSides">
              <wp:wrapPolygon edited="0">
                <wp:start x="390" y="0"/>
                <wp:lineTo x="0" y="3834"/>
                <wp:lineTo x="0" y="17254"/>
                <wp:lineTo x="390" y="21089"/>
                <wp:lineTo x="2209" y="21089"/>
                <wp:lineTo x="21435" y="18213"/>
                <wp:lineTo x="21435" y="3834"/>
                <wp:lineTo x="19877" y="2876"/>
                <wp:lineTo x="2209" y="0"/>
                <wp:lineTo x="390" y="0"/>
              </wp:wrapPolygon>
            </wp:wrapTight>
            <wp:docPr id="27" name="Graphic 7">
              <a:extLst xmlns:a="http://schemas.openxmlformats.org/drawingml/2006/main">
                <a:ext uri="{FF2B5EF4-FFF2-40B4-BE49-F238E27FC236}">
                  <a16:creationId xmlns:a16="http://schemas.microsoft.com/office/drawing/2014/main" id="{1057BFA7-6B71-5446-9302-174229917D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7">
                      <a:extLst>
                        <a:ext uri="{FF2B5EF4-FFF2-40B4-BE49-F238E27FC236}">
                          <a16:creationId xmlns:a16="http://schemas.microsoft.com/office/drawing/2014/main" id="{1057BFA7-6B71-5446-9302-174229917D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550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932A6" w14:textId="77777777" w:rsidR="00793C9B" w:rsidRPr="00793C9B" w:rsidRDefault="00793C9B" w:rsidP="00793C9B"/>
    <w:p w14:paraId="0A1375C5" w14:textId="45461106" w:rsidR="00E64D3B" w:rsidRDefault="00B323A7" w:rsidP="00E64D3B">
      <w:pPr>
        <w:rPr>
          <w:rFonts w:cs="Arial"/>
          <w:b/>
          <w:color w:val="FF0000"/>
          <w:sz w:val="24"/>
        </w:rPr>
      </w:pPr>
      <w:r>
        <w:br w:type="page"/>
      </w:r>
      <w:r w:rsidR="00E64D3B">
        <w:rPr>
          <w:rFonts w:cs="Arial"/>
          <w:b/>
          <w:color w:val="FF0000"/>
          <w:sz w:val="24"/>
        </w:rPr>
        <w:lastRenderedPageBreak/>
        <w:t>REVISION RECORD</w:t>
      </w:r>
    </w:p>
    <w:p w14:paraId="14A4B595" w14:textId="77777777" w:rsidR="00E64D3B" w:rsidRPr="000C501D" w:rsidRDefault="00E64D3B" w:rsidP="00E64D3B">
      <w:pPr>
        <w:rPr>
          <w:rFonts w:cs="Arial"/>
          <w:b/>
          <w:color w:val="FF0000"/>
          <w:sz w:val="24"/>
        </w:rPr>
      </w:pPr>
    </w:p>
    <w:tbl>
      <w:tblPr>
        <w:tblStyle w:val="TableGrid"/>
        <w:tblW w:w="0" w:type="auto"/>
        <w:tblInd w:w="108" w:type="dxa"/>
        <w:tblBorders>
          <w:top w:val="single" w:sz="18" w:space="0" w:color="BFBFBF" w:themeColor="background1" w:themeShade="BF"/>
          <w:left w:val="none" w:sz="0" w:space="0" w:color="auto"/>
          <w:bottom w:val="single" w:sz="18" w:space="0" w:color="BFBFBF" w:themeColor="background1" w:themeShade="BF"/>
          <w:right w:val="none" w:sz="0" w:space="0" w:color="auto"/>
          <w:insideH w:val="single" w:sz="18" w:space="0" w:color="BFBFBF" w:themeColor="background1" w:themeShade="BF"/>
          <w:insideV w:val="single" w:sz="18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752"/>
        <w:gridCol w:w="2340"/>
        <w:gridCol w:w="2160"/>
      </w:tblGrid>
      <w:tr w:rsidR="00E64D3B" w:rsidRPr="00A16DB7" w14:paraId="4163A78A" w14:textId="77777777" w:rsidTr="008E4F5F">
        <w:tc>
          <w:tcPr>
            <w:tcW w:w="4752" w:type="dxa"/>
            <w:shd w:val="clear" w:color="auto" w:fill="D9D9D9" w:themeFill="background1" w:themeFillShade="D9"/>
            <w:vAlign w:val="center"/>
          </w:tcPr>
          <w:p w14:paraId="24C70A9F" w14:textId="77777777" w:rsidR="00E64D3B" w:rsidRPr="00A16DB7" w:rsidRDefault="00E64D3B" w:rsidP="008E4F5F">
            <w:pPr>
              <w:spacing w:before="120" w:after="120"/>
              <w:jc w:val="center"/>
              <w:rPr>
                <w:rFonts w:cs="Arial"/>
                <w:b/>
                <w:bCs/>
                <w:color w:val="000000"/>
                <w:sz w:val="24"/>
              </w:rPr>
            </w:pPr>
            <w:r w:rsidRPr="00A16DB7">
              <w:rPr>
                <w:rFonts w:cs="Arial"/>
                <w:b/>
                <w:bCs/>
                <w:color w:val="000000"/>
                <w:sz w:val="24"/>
              </w:rPr>
              <w:t xml:space="preserve">Revision </w:t>
            </w:r>
            <w:r>
              <w:rPr>
                <w:rFonts w:cs="Arial"/>
                <w:b/>
                <w:bCs/>
                <w:color w:val="000000"/>
                <w:sz w:val="24"/>
              </w:rPr>
              <w:t>D</w:t>
            </w:r>
            <w:r w:rsidRPr="00A16DB7">
              <w:rPr>
                <w:rFonts w:cs="Arial"/>
                <w:b/>
                <w:bCs/>
                <w:color w:val="000000"/>
                <w:sz w:val="24"/>
              </w:rPr>
              <w:t>escription</w:t>
            </w:r>
          </w:p>
        </w:tc>
        <w:tc>
          <w:tcPr>
            <w:tcW w:w="2340" w:type="dxa"/>
            <w:shd w:val="clear" w:color="auto" w:fill="D9D9D9" w:themeFill="background1" w:themeFillShade="D9"/>
            <w:vAlign w:val="center"/>
          </w:tcPr>
          <w:p w14:paraId="02EF499C" w14:textId="77777777" w:rsidR="00E64D3B" w:rsidRPr="00A16DB7" w:rsidRDefault="00E64D3B" w:rsidP="008E4F5F">
            <w:pPr>
              <w:jc w:val="center"/>
              <w:rPr>
                <w:rFonts w:cs="Arial"/>
                <w:b/>
                <w:bCs/>
                <w:color w:val="000000"/>
                <w:sz w:val="24"/>
              </w:rPr>
            </w:pPr>
            <w:r>
              <w:rPr>
                <w:rFonts w:cs="Arial"/>
                <w:b/>
                <w:bCs/>
                <w:color w:val="000000"/>
                <w:sz w:val="24"/>
              </w:rPr>
              <w:t>Author</w:t>
            </w:r>
          </w:p>
        </w:tc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30E7A2F7" w14:textId="77777777" w:rsidR="00E64D3B" w:rsidRPr="00A16DB7" w:rsidRDefault="00E64D3B" w:rsidP="008E4F5F">
            <w:pPr>
              <w:jc w:val="center"/>
              <w:rPr>
                <w:rFonts w:cs="Arial"/>
                <w:b/>
                <w:bCs/>
                <w:color w:val="000000"/>
                <w:sz w:val="24"/>
              </w:rPr>
            </w:pPr>
            <w:r w:rsidRPr="00A16DB7">
              <w:rPr>
                <w:rFonts w:cs="Arial"/>
                <w:b/>
                <w:bCs/>
                <w:color w:val="000000"/>
                <w:sz w:val="24"/>
              </w:rPr>
              <w:t>Date</w:t>
            </w:r>
          </w:p>
        </w:tc>
      </w:tr>
      <w:tr w:rsidR="00E64D3B" w:rsidRPr="00172758" w14:paraId="76E91040" w14:textId="77777777" w:rsidTr="008E4F5F">
        <w:tc>
          <w:tcPr>
            <w:tcW w:w="4752" w:type="dxa"/>
          </w:tcPr>
          <w:p w14:paraId="271F2064" w14:textId="77777777" w:rsidR="00E64D3B" w:rsidRPr="004504B9" w:rsidRDefault="00E64D3B" w:rsidP="008E4F5F">
            <w:pPr>
              <w:spacing w:before="120" w:after="120"/>
              <w:rPr>
                <w:rFonts w:cs="Arial"/>
                <w:bCs/>
              </w:rPr>
            </w:pPr>
            <w:r w:rsidRPr="004504B9">
              <w:rPr>
                <w:rFonts w:cs="Arial"/>
                <w:bCs/>
              </w:rPr>
              <w:t>Initial Draft</w:t>
            </w:r>
          </w:p>
        </w:tc>
        <w:tc>
          <w:tcPr>
            <w:tcW w:w="2340" w:type="dxa"/>
            <w:vAlign w:val="center"/>
          </w:tcPr>
          <w:p w14:paraId="702A6C33" w14:textId="7BF93346" w:rsidR="00E64D3B" w:rsidRPr="004504B9" w:rsidRDefault="006A4C8B" w:rsidP="008E4F5F">
            <w:pPr>
              <w:spacing w:before="120" w:after="120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Sogo </w:t>
            </w:r>
            <w:proofErr w:type="spellStart"/>
            <w:r>
              <w:rPr>
                <w:rFonts w:cs="Arial"/>
                <w:bCs/>
              </w:rPr>
              <w:t>Alonge</w:t>
            </w:r>
            <w:proofErr w:type="spellEnd"/>
          </w:p>
        </w:tc>
        <w:tc>
          <w:tcPr>
            <w:tcW w:w="2160" w:type="dxa"/>
            <w:vAlign w:val="center"/>
          </w:tcPr>
          <w:p w14:paraId="2685D27F" w14:textId="307DED4C" w:rsidR="00E64D3B" w:rsidRPr="004504B9" w:rsidRDefault="006A4C8B" w:rsidP="008E4F5F">
            <w:pPr>
              <w:spacing w:before="120" w:after="120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02/2</w:t>
            </w:r>
            <w:r w:rsidR="00225C30">
              <w:rPr>
                <w:rFonts w:cs="Arial"/>
                <w:bCs/>
              </w:rPr>
              <w:t>8</w:t>
            </w:r>
            <w:r>
              <w:rPr>
                <w:rFonts w:cs="Arial"/>
                <w:bCs/>
              </w:rPr>
              <w:t>/2025</w:t>
            </w:r>
          </w:p>
        </w:tc>
      </w:tr>
      <w:tr w:rsidR="00E64D3B" w:rsidRPr="00172758" w14:paraId="65A5B5D8" w14:textId="77777777" w:rsidTr="008E4F5F">
        <w:tc>
          <w:tcPr>
            <w:tcW w:w="4752" w:type="dxa"/>
          </w:tcPr>
          <w:p w14:paraId="6937BA82" w14:textId="0CBD6D79" w:rsidR="00E64D3B" w:rsidRPr="000D161F" w:rsidRDefault="00E64D3B" w:rsidP="008E4F5F">
            <w:pPr>
              <w:spacing w:before="120" w:after="120"/>
              <w:rPr>
                <w:rFonts w:cs="Arial"/>
              </w:rPr>
            </w:pPr>
          </w:p>
        </w:tc>
        <w:tc>
          <w:tcPr>
            <w:tcW w:w="2340" w:type="dxa"/>
            <w:vAlign w:val="center"/>
          </w:tcPr>
          <w:p w14:paraId="19FB015E" w14:textId="6B99F79F" w:rsidR="00E64D3B" w:rsidRPr="000D161F" w:rsidRDefault="00E64D3B" w:rsidP="008E4F5F">
            <w:pPr>
              <w:spacing w:before="120" w:after="120"/>
              <w:jc w:val="center"/>
              <w:rPr>
                <w:rFonts w:cs="Arial"/>
              </w:rPr>
            </w:pPr>
          </w:p>
        </w:tc>
        <w:tc>
          <w:tcPr>
            <w:tcW w:w="2160" w:type="dxa"/>
            <w:vAlign w:val="center"/>
          </w:tcPr>
          <w:p w14:paraId="4D703B74" w14:textId="550CEAD6" w:rsidR="00E64D3B" w:rsidRPr="000D161F" w:rsidRDefault="00E64D3B" w:rsidP="008E4F5F">
            <w:pPr>
              <w:spacing w:before="120" w:after="120"/>
              <w:jc w:val="center"/>
              <w:rPr>
                <w:rFonts w:cs="Arial"/>
              </w:rPr>
            </w:pPr>
          </w:p>
        </w:tc>
      </w:tr>
    </w:tbl>
    <w:p w14:paraId="0191C317" w14:textId="77777777" w:rsidR="00E64D3B" w:rsidRDefault="00E64D3B" w:rsidP="00E64D3B">
      <w:pPr>
        <w:rPr>
          <w:sz w:val="32"/>
          <w:szCs w:val="32"/>
        </w:rPr>
      </w:pPr>
    </w:p>
    <w:p w14:paraId="0028F827" w14:textId="11ABC10C" w:rsidR="00E64D3B" w:rsidRDefault="00E64D3B" w:rsidP="007921F6"/>
    <w:p w14:paraId="0956DC18" w14:textId="6FA06530" w:rsidR="00565A08" w:rsidRDefault="00565A08">
      <w:r>
        <w:br w:type="page"/>
      </w:r>
    </w:p>
    <w:sdt>
      <w:sdtPr>
        <w:rPr>
          <w:rFonts w:ascii="Roboto" w:eastAsiaTheme="minorHAnsi" w:hAnsi="Roboto" w:cstheme="minorBidi"/>
          <w:b w:val="0"/>
          <w:bCs w:val="0"/>
          <w:color w:val="000000" w:themeColor="text1"/>
          <w:sz w:val="20"/>
          <w:szCs w:val="24"/>
        </w:rPr>
        <w:id w:val="-9700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00695EC" w14:textId="637068C3" w:rsidR="00304329" w:rsidRDefault="00304329" w:rsidP="008C35DC">
          <w:pPr>
            <w:pStyle w:val="TOCHeading"/>
          </w:pPr>
          <w:r>
            <w:t xml:space="preserve">Table </w:t>
          </w:r>
          <w:r w:rsidR="008C35DC">
            <w:t xml:space="preserve">Of </w:t>
          </w:r>
          <w:r>
            <w:t>Contents</w:t>
          </w:r>
        </w:p>
        <w:p w14:paraId="6494882F" w14:textId="2220DFFD" w:rsidR="008C35DC" w:rsidRDefault="00304329" w:rsidP="008C35DC">
          <w:pPr>
            <w:pStyle w:val="TOC1"/>
            <w:numPr>
              <w:ilvl w:val="0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91388670" w:history="1">
            <w:r w:rsidR="008C35DC" w:rsidRPr="000470E8">
              <w:rPr>
                <w:rStyle w:val="Hyperlink"/>
                <w:noProof/>
              </w:rPr>
              <w:t>Introduction</w:t>
            </w:r>
            <w:r w:rsidR="008C35DC">
              <w:rPr>
                <w:noProof/>
                <w:webHidden/>
              </w:rPr>
              <w:tab/>
            </w:r>
            <w:r w:rsidR="008C35DC">
              <w:rPr>
                <w:noProof/>
                <w:webHidden/>
              </w:rPr>
              <w:fldChar w:fldCharType="begin"/>
            </w:r>
            <w:r w:rsidR="008C35DC">
              <w:rPr>
                <w:noProof/>
                <w:webHidden/>
              </w:rPr>
              <w:instrText xml:space="preserve"> PAGEREF _Toc191388670 \h </w:instrText>
            </w:r>
            <w:r w:rsidR="008C35DC">
              <w:rPr>
                <w:noProof/>
                <w:webHidden/>
              </w:rPr>
            </w:r>
            <w:r w:rsidR="008C35DC">
              <w:rPr>
                <w:noProof/>
                <w:webHidden/>
              </w:rPr>
              <w:fldChar w:fldCharType="separate"/>
            </w:r>
            <w:r w:rsidR="008C35DC">
              <w:rPr>
                <w:noProof/>
                <w:webHidden/>
              </w:rPr>
              <w:t>3</w:t>
            </w:r>
            <w:r w:rsidR="008C35DC">
              <w:rPr>
                <w:noProof/>
                <w:webHidden/>
              </w:rPr>
              <w:fldChar w:fldCharType="end"/>
            </w:r>
          </w:hyperlink>
        </w:p>
        <w:p w14:paraId="313963B1" w14:textId="574A6F10" w:rsidR="008C35DC" w:rsidRDefault="008C35DC" w:rsidP="008C35DC">
          <w:pPr>
            <w:pStyle w:val="TOC2"/>
            <w:numPr>
              <w:ilvl w:val="1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388671" w:history="1">
            <w:r w:rsidRPr="000470E8">
              <w:rPr>
                <w:rStyle w:val="Hyperlink"/>
                <w:noProof/>
              </w:rPr>
              <w:t xml:space="preserve">System </w:t>
            </w:r>
            <w:r>
              <w:rPr>
                <w:rStyle w:val="Hyperlink"/>
                <w:noProof/>
              </w:rPr>
              <w:t>R</w:t>
            </w:r>
            <w:r w:rsidRPr="000470E8">
              <w:rPr>
                <w:rStyle w:val="Hyperlink"/>
                <w:noProof/>
              </w:rPr>
              <w:t>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2575E" w14:textId="1F4285FE" w:rsidR="008C35DC" w:rsidRDefault="008C35DC" w:rsidP="008C35DC">
          <w:pPr>
            <w:pStyle w:val="TOC2"/>
            <w:numPr>
              <w:ilvl w:val="1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388672" w:history="1">
            <w:r w:rsidRPr="000470E8">
              <w:rPr>
                <w:rStyle w:val="Hyperlink"/>
                <w:noProof/>
              </w:rPr>
              <w:t>Required Software And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E715D" w14:textId="433E1B3D" w:rsidR="008C35DC" w:rsidRDefault="008C35DC" w:rsidP="008C35DC">
          <w:pPr>
            <w:pStyle w:val="TOC1"/>
            <w:numPr>
              <w:ilvl w:val="0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1388673" w:history="1">
            <w:r w:rsidRPr="000470E8">
              <w:rPr>
                <w:rStyle w:val="Hyperlink"/>
                <w:noProof/>
              </w:rPr>
              <w:t>Setting Up Artifactory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FC9D0" w14:textId="6B03FBB4" w:rsidR="008C35DC" w:rsidRDefault="008C35DC" w:rsidP="008C35DC">
          <w:pPr>
            <w:pStyle w:val="TOC2"/>
            <w:numPr>
              <w:ilvl w:val="1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388674" w:history="1">
            <w:r w:rsidRPr="000470E8">
              <w:rPr>
                <w:rStyle w:val="Hyperlink"/>
                <w:noProof/>
              </w:rPr>
              <w:t>Installation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E16EA" w14:textId="73F3613C" w:rsidR="008C35DC" w:rsidRDefault="008C35DC" w:rsidP="008C35DC">
          <w:pPr>
            <w:pStyle w:val="TOC2"/>
            <w:numPr>
              <w:ilvl w:val="1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388675" w:history="1">
            <w:r w:rsidRPr="000470E8">
              <w:rPr>
                <w:rStyle w:val="Hyperlink"/>
                <w:noProof/>
              </w:rPr>
              <w:t>Initial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1ED7E" w14:textId="14B3D173" w:rsidR="008C35DC" w:rsidRDefault="008C35DC" w:rsidP="008C35DC">
          <w:pPr>
            <w:pStyle w:val="TOC1"/>
            <w:numPr>
              <w:ilvl w:val="0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1388676" w:history="1">
            <w:r w:rsidRPr="000470E8">
              <w:rPr>
                <w:rStyle w:val="Hyperlink"/>
                <w:noProof/>
              </w:rPr>
              <w:t>Configuring Docker To Use Artifactory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0D67C" w14:textId="1A8E6C3D" w:rsidR="008C35DC" w:rsidRDefault="008C35DC" w:rsidP="008C35DC">
          <w:pPr>
            <w:pStyle w:val="TOC2"/>
            <w:numPr>
              <w:ilvl w:val="1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388677" w:history="1">
            <w:r w:rsidRPr="000470E8">
              <w:rPr>
                <w:rStyle w:val="Hyperlink"/>
                <w:noProof/>
              </w:rPr>
              <w:t>Setting Up Docker Repositories In Artifactory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1397A" w14:textId="155B2A8C" w:rsidR="008C35DC" w:rsidRDefault="008C35DC" w:rsidP="008C35DC">
          <w:pPr>
            <w:pStyle w:val="TOC2"/>
            <w:numPr>
              <w:ilvl w:val="1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388678" w:history="1">
            <w:r w:rsidRPr="000470E8">
              <w:rPr>
                <w:rStyle w:val="Hyperlink"/>
                <w:noProof/>
              </w:rPr>
              <w:t>Configuring Docker Clients To Use Artifactory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6BC69" w14:textId="021CA091" w:rsidR="008C35DC" w:rsidRDefault="008C35DC" w:rsidP="008C35DC">
          <w:pPr>
            <w:pStyle w:val="TOC1"/>
            <w:numPr>
              <w:ilvl w:val="0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1388679" w:history="1">
            <w:r w:rsidRPr="000470E8">
              <w:rPr>
                <w:rStyle w:val="Hyperlink"/>
                <w:noProof/>
              </w:rPr>
              <w:t>Forcepoint Proxy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6DFBC" w14:textId="6F3C9343" w:rsidR="008C35DC" w:rsidRDefault="008C35DC" w:rsidP="008C35DC">
          <w:pPr>
            <w:pStyle w:val="TOC2"/>
            <w:numPr>
              <w:ilvl w:val="1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388680" w:history="1">
            <w:r w:rsidRPr="000470E8">
              <w:rPr>
                <w:rStyle w:val="Hyperlink"/>
                <w:noProof/>
              </w:rPr>
              <w:t>Overview Of Forcepoint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2161A" w14:textId="2C2E0EE7" w:rsidR="008C35DC" w:rsidRDefault="008C35DC" w:rsidP="008C35DC">
          <w:pPr>
            <w:pStyle w:val="TOC2"/>
            <w:numPr>
              <w:ilvl w:val="1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388681" w:history="1">
            <w:r w:rsidRPr="000470E8">
              <w:rPr>
                <w:rStyle w:val="Hyperlink"/>
                <w:noProof/>
              </w:rPr>
              <w:t>Steps To Configure Docker With Forcepoint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69F03" w14:textId="3318DADC" w:rsidR="008C35DC" w:rsidRDefault="008C35DC" w:rsidP="008C35DC">
          <w:pPr>
            <w:pStyle w:val="TOC1"/>
            <w:numPr>
              <w:ilvl w:val="0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1388682" w:history="1">
            <w:r w:rsidRPr="000470E8">
              <w:rPr>
                <w:rStyle w:val="Hyperlink"/>
                <w:noProof/>
              </w:rPr>
              <w:t>Managing Docker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F1F71" w14:textId="4954BAB5" w:rsidR="008C35DC" w:rsidRDefault="008C35DC" w:rsidP="008C35DC">
          <w:pPr>
            <w:pStyle w:val="TOC2"/>
            <w:numPr>
              <w:ilvl w:val="1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388683" w:history="1">
            <w:r w:rsidRPr="000470E8">
              <w:rPr>
                <w:rStyle w:val="Hyperlink"/>
                <w:noProof/>
              </w:rPr>
              <w:t>Pushing Docker Images To Artifactory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5F45E" w14:textId="34BA221A" w:rsidR="008C35DC" w:rsidRDefault="008C35DC" w:rsidP="008C35DC">
          <w:pPr>
            <w:pStyle w:val="TOC2"/>
            <w:numPr>
              <w:ilvl w:val="1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388684" w:history="1">
            <w:r w:rsidRPr="000470E8">
              <w:rPr>
                <w:rStyle w:val="Hyperlink"/>
                <w:noProof/>
              </w:rPr>
              <w:t>Pulling Docker Images From Artifactory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C641C" w14:textId="0BE753C4" w:rsidR="008C35DC" w:rsidRDefault="008C35DC" w:rsidP="008C35DC">
          <w:pPr>
            <w:pStyle w:val="TOC2"/>
            <w:numPr>
              <w:ilvl w:val="1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388685" w:history="1">
            <w:r w:rsidRPr="000470E8">
              <w:rPr>
                <w:rStyle w:val="Hyperlink"/>
                <w:noProof/>
              </w:rPr>
              <w:t>Version Control And Tagging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95538" w14:textId="2CDB3CF5" w:rsidR="008C35DC" w:rsidRDefault="008C35DC" w:rsidP="008C35DC">
          <w:pPr>
            <w:pStyle w:val="TOC1"/>
            <w:numPr>
              <w:ilvl w:val="0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1388686" w:history="1">
            <w:r w:rsidRPr="000470E8">
              <w:rPr>
                <w:rStyle w:val="Hyperlink"/>
                <w:noProof/>
              </w:rPr>
              <w:t>Security And Access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742DA" w14:textId="13B01076" w:rsidR="008C35DC" w:rsidRDefault="008C35DC" w:rsidP="008C35DC">
          <w:pPr>
            <w:pStyle w:val="TOC1"/>
            <w:numPr>
              <w:ilvl w:val="0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1388687" w:history="1">
            <w:r w:rsidRPr="000470E8">
              <w:rPr>
                <w:rStyle w:val="Hyperlink"/>
                <w:noProof/>
              </w:rPr>
              <w:t>CI/CD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C6230" w14:textId="55F631A4" w:rsidR="008C35DC" w:rsidRDefault="008C35DC" w:rsidP="008C35DC">
          <w:pPr>
            <w:pStyle w:val="TOC1"/>
            <w:numPr>
              <w:ilvl w:val="0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1388688" w:history="1">
            <w:r w:rsidRPr="000470E8">
              <w:rPr>
                <w:rStyle w:val="Hyperlink"/>
                <w:noProof/>
              </w:rPr>
              <w:t>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F9FBD" w14:textId="014A8CC8" w:rsidR="008C35DC" w:rsidRDefault="008C35DC" w:rsidP="008C35DC">
          <w:pPr>
            <w:pStyle w:val="TOC1"/>
            <w:numPr>
              <w:ilvl w:val="0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1388689" w:history="1">
            <w:r w:rsidRPr="000470E8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FC709" w14:textId="4B8A795F" w:rsidR="008C35DC" w:rsidRDefault="008C35DC" w:rsidP="008C35DC">
          <w:pPr>
            <w:pStyle w:val="TOC1"/>
            <w:numPr>
              <w:ilvl w:val="0"/>
              <w:numId w:val="19"/>
            </w:numPr>
            <w:tabs>
              <w:tab w:val="right" w:leader="dot" w:pos="100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1388690" w:history="1">
            <w:r w:rsidRPr="000470E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246BD" w14:textId="2FA39902" w:rsidR="00304329" w:rsidRDefault="00304329">
          <w:r>
            <w:rPr>
              <w:b/>
              <w:bCs/>
              <w:noProof/>
            </w:rPr>
            <w:fldChar w:fldCharType="end"/>
          </w:r>
        </w:p>
      </w:sdtContent>
    </w:sdt>
    <w:p w14:paraId="3E5171D4" w14:textId="77777777" w:rsidR="00304329" w:rsidRDefault="00304329"/>
    <w:p w14:paraId="7832B6D9" w14:textId="77777777" w:rsidR="00304329" w:rsidRDefault="00304329">
      <w:r>
        <w:br w:type="page"/>
      </w:r>
    </w:p>
    <w:p w14:paraId="0267E811" w14:textId="330D184E" w:rsidR="008C35DC" w:rsidRDefault="00304329" w:rsidP="00D96158">
      <w:pPr>
        <w:pStyle w:val="Heading1"/>
      </w:pPr>
      <w:bookmarkStart w:id="0" w:name="_Toc191388670"/>
      <w:r>
        <w:lastRenderedPageBreak/>
        <w:t>Introduction</w:t>
      </w:r>
      <w:bookmarkEnd w:id="0"/>
    </w:p>
    <w:p w14:paraId="252D1FD5" w14:textId="15759315" w:rsidR="00C55D91" w:rsidRDefault="008C35DC" w:rsidP="008C35DC">
      <w:pPr>
        <w:spacing w:before="240" w:after="240"/>
        <w:rPr>
          <w:sz w:val="24"/>
        </w:rPr>
      </w:pPr>
      <w:bookmarkStart w:id="1" w:name="OLE_LINK65"/>
      <w:r w:rsidRPr="008C35DC">
        <w:rPr>
          <w:sz w:val="24"/>
        </w:rPr>
        <w:t>T</w:t>
      </w:r>
      <w:r w:rsidR="00C55D91">
        <w:rPr>
          <w:sz w:val="24"/>
        </w:rPr>
        <w:t xml:space="preserve">he Docker Integration with </w:t>
      </w:r>
      <w:proofErr w:type="spellStart"/>
      <w:r w:rsidR="00C55D91">
        <w:rPr>
          <w:sz w:val="24"/>
        </w:rPr>
        <w:t>JFrog</w:t>
      </w:r>
      <w:proofErr w:type="spellEnd"/>
      <w:r w:rsidR="00C55D91">
        <w:rPr>
          <w:sz w:val="24"/>
        </w:rPr>
        <w:t xml:space="preserve"> Artifactory Guide explains how to integrate Docker</w:t>
      </w:r>
      <w:r w:rsidR="00CE1806">
        <w:rPr>
          <w:sz w:val="24"/>
        </w:rPr>
        <w:t xml:space="preserve">, </w:t>
      </w:r>
      <w:r w:rsidR="00C55D91">
        <w:rPr>
          <w:sz w:val="24"/>
        </w:rPr>
        <w:t>a platform for building and distributing container</w:t>
      </w:r>
      <w:r w:rsidR="00CE1806">
        <w:rPr>
          <w:sz w:val="24"/>
        </w:rPr>
        <w:t xml:space="preserve">ized applications, </w:t>
      </w:r>
      <w:r w:rsidR="00C55D91">
        <w:rPr>
          <w:sz w:val="24"/>
        </w:rPr>
        <w:t xml:space="preserve">with </w:t>
      </w:r>
      <w:proofErr w:type="spellStart"/>
      <w:r w:rsidR="00C55D91">
        <w:rPr>
          <w:sz w:val="24"/>
        </w:rPr>
        <w:t>JFrog</w:t>
      </w:r>
      <w:proofErr w:type="spellEnd"/>
      <w:r w:rsidR="00C55D91">
        <w:rPr>
          <w:sz w:val="24"/>
        </w:rPr>
        <w:t xml:space="preserve"> Artifactory</w:t>
      </w:r>
      <w:r w:rsidR="00CE1806">
        <w:rPr>
          <w:sz w:val="24"/>
        </w:rPr>
        <w:t xml:space="preserve">, </w:t>
      </w:r>
      <w:r w:rsidR="00C55D91">
        <w:rPr>
          <w:sz w:val="24"/>
        </w:rPr>
        <w:t xml:space="preserve">a </w:t>
      </w:r>
      <w:r w:rsidR="00CE1806">
        <w:rPr>
          <w:sz w:val="24"/>
        </w:rPr>
        <w:t xml:space="preserve">powerful </w:t>
      </w:r>
      <w:r w:rsidR="00C55D91">
        <w:rPr>
          <w:sz w:val="24"/>
        </w:rPr>
        <w:t xml:space="preserve">repository manager. By connecting Docker to </w:t>
      </w:r>
      <w:proofErr w:type="spellStart"/>
      <w:r w:rsidR="00C55D91">
        <w:rPr>
          <w:sz w:val="24"/>
        </w:rPr>
        <w:t>Artifatcory</w:t>
      </w:r>
      <w:proofErr w:type="spellEnd"/>
      <w:r w:rsidR="00C55D91">
        <w:rPr>
          <w:sz w:val="24"/>
        </w:rPr>
        <w:t xml:space="preserve">, </w:t>
      </w:r>
      <w:r w:rsidR="00CE1806">
        <w:rPr>
          <w:sz w:val="24"/>
        </w:rPr>
        <w:t>you</w:t>
      </w:r>
      <w:r w:rsidR="00C55D91">
        <w:rPr>
          <w:sz w:val="24"/>
        </w:rPr>
        <w:t xml:space="preserve"> can centralize Docker image storage, manage </w:t>
      </w:r>
      <w:r w:rsidR="00CE1806">
        <w:rPr>
          <w:sz w:val="24"/>
        </w:rPr>
        <w:t xml:space="preserve">image </w:t>
      </w:r>
      <w:r w:rsidR="00C55D91">
        <w:rPr>
          <w:sz w:val="24"/>
        </w:rPr>
        <w:t xml:space="preserve">versions, and </w:t>
      </w:r>
      <w:r w:rsidR="00CE1806">
        <w:rPr>
          <w:sz w:val="24"/>
        </w:rPr>
        <w:t xml:space="preserve">enforce access control to </w:t>
      </w:r>
      <w:r w:rsidR="00C55D91">
        <w:rPr>
          <w:sz w:val="24"/>
        </w:rPr>
        <w:t xml:space="preserve">ensure </w:t>
      </w:r>
      <w:r w:rsidR="00CE1806">
        <w:rPr>
          <w:sz w:val="24"/>
        </w:rPr>
        <w:t>secure distr</w:t>
      </w:r>
      <w:r w:rsidR="00D96158">
        <w:rPr>
          <w:sz w:val="24"/>
        </w:rPr>
        <w:t>ibution</w:t>
      </w:r>
      <w:r w:rsidR="00C55D91">
        <w:rPr>
          <w:sz w:val="24"/>
        </w:rPr>
        <w:t xml:space="preserve">. </w:t>
      </w:r>
    </w:p>
    <w:p w14:paraId="21C5909B" w14:textId="26666494" w:rsidR="00D96158" w:rsidRDefault="00C55D91" w:rsidP="008C35DC">
      <w:pPr>
        <w:spacing w:before="240" w:after="240"/>
        <w:rPr>
          <w:sz w:val="24"/>
        </w:rPr>
      </w:pPr>
      <w:r>
        <w:rPr>
          <w:sz w:val="24"/>
        </w:rPr>
        <w:t>T</w:t>
      </w:r>
      <w:r w:rsidR="008C35DC" w:rsidRPr="008C35DC">
        <w:rPr>
          <w:sz w:val="24"/>
        </w:rPr>
        <w:t xml:space="preserve">his guide </w:t>
      </w:r>
      <w:r w:rsidR="00CE1806">
        <w:rPr>
          <w:sz w:val="24"/>
        </w:rPr>
        <w:t xml:space="preserve">provides detailed </w:t>
      </w:r>
      <w:r w:rsidR="008C35DC" w:rsidRPr="008C35DC">
        <w:rPr>
          <w:sz w:val="24"/>
        </w:rPr>
        <w:t xml:space="preserve">step-by-step instructions for setting up and </w:t>
      </w:r>
      <w:r w:rsidR="00CE1806">
        <w:rPr>
          <w:sz w:val="24"/>
        </w:rPr>
        <w:t>configuring</w:t>
      </w:r>
      <w:r w:rsidR="008C35DC" w:rsidRPr="008C35DC">
        <w:rPr>
          <w:sz w:val="24"/>
        </w:rPr>
        <w:t xml:space="preserve"> </w:t>
      </w:r>
      <w:proofErr w:type="spellStart"/>
      <w:r w:rsidR="008C35DC" w:rsidRPr="008C35DC">
        <w:rPr>
          <w:sz w:val="24"/>
        </w:rPr>
        <w:t>JFrog</w:t>
      </w:r>
      <w:proofErr w:type="spellEnd"/>
      <w:r w:rsidR="008C35DC" w:rsidRPr="008C35DC">
        <w:rPr>
          <w:sz w:val="24"/>
        </w:rPr>
        <w:t xml:space="preserve"> Artifactory as a Docker registry. It covers </w:t>
      </w:r>
      <w:r w:rsidR="00D96158">
        <w:rPr>
          <w:sz w:val="24"/>
        </w:rPr>
        <w:t>the following setups:</w:t>
      </w:r>
    </w:p>
    <w:p w14:paraId="0DC0A1F7" w14:textId="2259CC1E" w:rsidR="00D96158" w:rsidRDefault="00D96158" w:rsidP="00D96158">
      <w:pPr>
        <w:pStyle w:val="ListParagraph"/>
        <w:numPr>
          <w:ilvl w:val="0"/>
          <w:numId w:val="52"/>
        </w:numPr>
      </w:pPr>
      <w:r w:rsidRPr="00D96158">
        <w:rPr>
          <w:b/>
          <w:bCs/>
        </w:rPr>
        <w:t xml:space="preserve">Self-hosted </w:t>
      </w:r>
      <w:proofErr w:type="spellStart"/>
      <w:r w:rsidRPr="00D96158">
        <w:rPr>
          <w:b/>
          <w:bCs/>
        </w:rPr>
        <w:t>JFrog</w:t>
      </w:r>
      <w:proofErr w:type="spellEnd"/>
      <w:r w:rsidRPr="00D96158">
        <w:rPr>
          <w:b/>
          <w:bCs/>
        </w:rPr>
        <w:t xml:space="preserve"> Artifactory</w:t>
      </w:r>
      <w:r>
        <w:t>: Instructions for configuring and managing Artifactory when running</w:t>
      </w:r>
      <w:r>
        <w:t xml:space="preserve"> it locally</w:t>
      </w:r>
      <w:r>
        <w:t xml:space="preserve"> on your </w:t>
      </w:r>
      <w:r>
        <w:t>company laptop</w:t>
      </w:r>
      <w:r>
        <w:t>.</w:t>
      </w:r>
    </w:p>
    <w:p w14:paraId="32123F39" w14:textId="77777777" w:rsidR="00D96158" w:rsidRDefault="00D96158" w:rsidP="00D96158">
      <w:pPr>
        <w:pStyle w:val="ListParagraph"/>
        <w:numPr>
          <w:ilvl w:val="0"/>
          <w:numId w:val="52"/>
        </w:numPr>
      </w:pPr>
      <w:r w:rsidRPr="00D96158">
        <w:rPr>
          <w:b/>
          <w:bCs/>
        </w:rPr>
        <w:t xml:space="preserve">Cloud-based </w:t>
      </w:r>
      <w:proofErr w:type="spellStart"/>
      <w:r w:rsidRPr="00D96158">
        <w:rPr>
          <w:b/>
          <w:bCs/>
        </w:rPr>
        <w:t>JFrog</w:t>
      </w:r>
      <w:proofErr w:type="spellEnd"/>
      <w:r w:rsidRPr="00D96158">
        <w:rPr>
          <w:b/>
          <w:bCs/>
        </w:rPr>
        <w:t xml:space="preserve"> Artifactory</w:t>
      </w:r>
      <w:r>
        <w:t>: Instructions for configuring Artifactory in the cloud environment, accessed via Okta Single Sign-On (SSO) for seamless authentication.</w:t>
      </w:r>
    </w:p>
    <w:p w14:paraId="2F1C2521" w14:textId="77777777" w:rsidR="00D96158" w:rsidRDefault="00D96158" w:rsidP="00D96158"/>
    <w:p w14:paraId="011033EB" w14:textId="65314B21" w:rsidR="00D96158" w:rsidRDefault="00D96158" w:rsidP="00D96158">
      <w:r>
        <w:t>You will learn how to:</w:t>
      </w:r>
    </w:p>
    <w:p w14:paraId="4E3A370E" w14:textId="77777777" w:rsidR="00D96158" w:rsidRDefault="00D96158" w:rsidP="00D96158">
      <w:pPr>
        <w:pStyle w:val="ListParagraph"/>
        <w:numPr>
          <w:ilvl w:val="0"/>
          <w:numId w:val="53"/>
        </w:numPr>
      </w:pPr>
      <w:r>
        <w:t>Create and manage local, remote, and virtual Docker repositories.</w:t>
      </w:r>
    </w:p>
    <w:p w14:paraId="2A5EE503" w14:textId="77777777" w:rsidR="00D96158" w:rsidRDefault="00D96158" w:rsidP="00D96158">
      <w:pPr>
        <w:pStyle w:val="ListParagraph"/>
        <w:numPr>
          <w:ilvl w:val="0"/>
          <w:numId w:val="53"/>
        </w:numPr>
      </w:pPr>
      <w:r>
        <w:t>Set up Docker clients to authenticate with Artifactory.</w:t>
      </w:r>
    </w:p>
    <w:p w14:paraId="15845E2A" w14:textId="77777777" w:rsidR="00D96158" w:rsidRDefault="00D96158" w:rsidP="00D96158">
      <w:pPr>
        <w:pStyle w:val="ListParagraph"/>
        <w:numPr>
          <w:ilvl w:val="0"/>
          <w:numId w:val="53"/>
        </w:numPr>
      </w:pPr>
      <w:r>
        <w:t>Integrate Artifactory with your CI/CD pipelines to automate Docker image builds and deployments.</w:t>
      </w:r>
    </w:p>
    <w:p w14:paraId="121D1BF8" w14:textId="77777777" w:rsidR="00D96158" w:rsidRDefault="00D96158" w:rsidP="00D96158">
      <w:pPr>
        <w:pStyle w:val="ListParagraph"/>
        <w:numPr>
          <w:ilvl w:val="0"/>
          <w:numId w:val="53"/>
        </w:numPr>
      </w:pPr>
      <w:r>
        <w:t>Secure access with API keys, access tokens, Role-Based Access Control (RBAC), and Forcepoint Proxy.</w:t>
      </w:r>
    </w:p>
    <w:p w14:paraId="140137A6" w14:textId="5B9368D9" w:rsidR="00D96158" w:rsidRDefault="00D96158" w:rsidP="00D96158">
      <w:pPr>
        <w:pStyle w:val="ListParagraph"/>
        <w:numPr>
          <w:ilvl w:val="0"/>
          <w:numId w:val="53"/>
        </w:numPr>
      </w:pPr>
      <w:r>
        <w:t>Whether you're using a self-hosted or cloud-based setup, this guide will ensure you can effectively manage Docker images, integrate with your workflows, and maintain secure access.</w:t>
      </w:r>
    </w:p>
    <w:p w14:paraId="0DE1D7D7" w14:textId="39C82D50" w:rsidR="00540023" w:rsidRPr="00D96158" w:rsidRDefault="008C35DC" w:rsidP="00D96158">
      <w:pPr>
        <w:pStyle w:val="ListParagraph"/>
        <w:numPr>
          <w:ilvl w:val="0"/>
          <w:numId w:val="53"/>
        </w:numPr>
      </w:pPr>
      <w:r w:rsidRPr="00D96158">
        <w:t xml:space="preserve">Additionally, </w:t>
      </w:r>
      <w:r w:rsidR="00D96158">
        <w:t xml:space="preserve">this guide </w:t>
      </w:r>
      <w:r w:rsidRPr="00D96158">
        <w:t xml:space="preserve">includes </w:t>
      </w:r>
      <w:r w:rsidR="00CE1806" w:rsidRPr="00D96158">
        <w:t xml:space="preserve">security </w:t>
      </w:r>
      <w:r w:rsidR="00CE1806" w:rsidRPr="00D96158">
        <w:t xml:space="preserve">best practices </w:t>
      </w:r>
      <w:r w:rsidR="00CE1806" w:rsidRPr="00D96158">
        <w:t xml:space="preserve">to ensure integrity of your </w:t>
      </w:r>
      <w:proofErr w:type="gramStart"/>
      <w:r w:rsidR="00CE1806" w:rsidRPr="00D96158">
        <w:t>artifacts</w:t>
      </w:r>
      <w:r w:rsidR="00C55D91" w:rsidRPr="00D96158">
        <w:t xml:space="preserve">, </w:t>
      </w:r>
      <w:r w:rsidR="00CE1806" w:rsidRPr="00D96158">
        <w:t>and</w:t>
      </w:r>
      <w:proofErr w:type="gramEnd"/>
      <w:r w:rsidR="00CE1806" w:rsidRPr="00D96158">
        <w:t xml:space="preserve"> </w:t>
      </w:r>
      <w:r w:rsidRPr="00D96158">
        <w:t>troubleshooting tips</w:t>
      </w:r>
      <w:r w:rsidR="00CE1806" w:rsidRPr="00D96158">
        <w:t xml:space="preserve"> to resolve common issues</w:t>
      </w:r>
      <w:r w:rsidR="00C55D91" w:rsidRPr="00D96158">
        <w:t>.</w:t>
      </w:r>
    </w:p>
    <w:bookmarkEnd w:id="1"/>
    <w:p w14:paraId="544DC18F" w14:textId="77777777" w:rsidR="00304329" w:rsidRPr="008C35DC" w:rsidRDefault="00304329" w:rsidP="00304329">
      <w:pPr>
        <w:rPr>
          <w:sz w:val="24"/>
        </w:rPr>
      </w:pPr>
    </w:p>
    <w:p w14:paraId="338F9A67" w14:textId="72A2B7AF" w:rsidR="00304329" w:rsidRPr="00304329" w:rsidRDefault="00304329" w:rsidP="00304329">
      <w:pPr>
        <w:rPr>
          <w:rFonts w:ascii="IBM Plex Sans" w:eastAsiaTheme="majorEastAsia" w:hAnsi="IBM Plex Sans" w:cstheme="majorBidi"/>
          <w:color w:val="B00027" w:themeColor="text2"/>
          <w:sz w:val="36"/>
          <w:szCs w:val="32"/>
        </w:rPr>
      </w:pPr>
      <w:bookmarkStart w:id="2" w:name="_Toc97537717"/>
      <w:r w:rsidRPr="00304329">
        <w:rPr>
          <w:rFonts w:ascii="IBM Plex Sans" w:eastAsiaTheme="majorEastAsia" w:hAnsi="IBM Plex Sans" w:cstheme="majorBidi"/>
          <w:color w:val="B00027" w:themeColor="text2"/>
          <w:sz w:val="36"/>
          <w:szCs w:val="32"/>
        </w:rPr>
        <w:t>Prerequisites</w:t>
      </w:r>
    </w:p>
    <w:p w14:paraId="27232814" w14:textId="77D3707E" w:rsidR="00304329" w:rsidRDefault="00304329" w:rsidP="00304329">
      <w:pPr>
        <w:pStyle w:val="Heading2"/>
      </w:pPr>
      <w:bookmarkStart w:id="3" w:name="_Toc191388671"/>
      <w:r w:rsidRPr="00304329">
        <w:t xml:space="preserve">System </w:t>
      </w:r>
      <w:r w:rsidR="00540023" w:rsidRPr="00304329">
        <w:t>Requirements</w:t>
      </w:r>
      <w:bookmarkEnd w:id="3"/>
    </w:p>
    <w:p w14:paraId="7F596280" w14:textId="77777777" w:rsidR="008D10B1" w:rsidRPr="008D10B1" w:rsidRDefault="008D10B1" w:rsidP="008D10B1">
      <w:pPr>
        <w:pStyle w:val="ListParagraph"/>
        <w:numPr>
          <w:ilvl w:val="0"/>
          <w:numId w:val="35"/>
        </w:numPr>
      </w:pPr>
      <w:r w:rsidRPr="008D10B1">
        <w:rPr>
          <w:b/>
          <w:bCs/>
        </w:rPr>
        <w:t>CPU</w:t>
      </w:r>
      <w:r w:rsidRPr="008D10B1">
        <w:t>: Minimum 4 cores (Recommended: 8+ cores for optimal performance).</w:t>
      </w:r>
    </w:p>
    <w:p w14:paraId="2324B8AB" w14:textId="77777777" w:rsidR="008D10B1" w:rsidRPr="008D10B1" w:rsidRDefault="008D10B1" w:rsidP="008D10B1">
      <w:pPr>
        <w:pStyle w:val="ListParagraph"/>
        <w:numPr>
          <w:ilvl w:val="0"/>
          <w:numId w:val="35"/>
        </w:numPr>
      </w:pPr>
      <w:r w:rsidRPr="008D10B1">
        <w:rPr>
          <w:b/>
          <w:bCs/>
        </w:rPr>
        <w:lastRenderedPageBreak/>
        <w:t>RAM</w:t>
      </w:r>
      <w:r w:rsidRPr="008D10B1">
        <w:t>: Minimum 8GB (Recommended: 16GB+ for larger builds or more concurrent tasks).</w:t>
      </w:r>
    </w:p>
    <w:p w14:paraId="52CD4ED0" w14:textId="77777777" w:rsidR="008D10B1" w:rsidRPr="008D10B1" w:rsidRDefault="008D10B1" w:rsidP="008D10B1">
      <w:pPr>
        <w:pStyle w:val="ListParagraph"/>
        <w:numPr>
          <w:ilvl w:val="0"/>
          <w:numId w:val="35"/>
        </w:numPr>
      </w:pPr>
      <w:r w:rsidRPr="008D10B1">
        <w:rPr>
          <w:b/>
          <w:bCs/>
        </w:rPr>
        <w:t>Storage</w:t>
      </w:r>
      <w:r w:rsidRPr="008D10B1">
        <w:t>: Minimum 100GB (Recommended: 500GB+, depending on artifact size and usage).</w:t>
      </w:r>
    </w:p>
    <w:p w14:paraId="29556179" w14:textId="77777777" w:rsidR="008D10B1" w:rsidRPr="008D10B1" w:rsidRDefault="008D10B1" w:rsidP="008D10B1">
      <w:pPr>
        <w:pStyle w:val="ListParagraph"/>
        <w:numPr>
          <w:ilvl w:val="0"/>
          <w:numId w:val="35"/>
        </w:numPr>
      </w:pPr>
      <w:r w:rsidRPr="008D10B1">
        <w:rPr>
          <w:b/>
          <w:bCs/>
        </w:rPr>
        <w:t>Disk Type</w:t>
      </w:r>
      <w:r w:rsidRPr="008D10B1">
        <w:t xml:space="preserve">: SSD (Recommended: </w:t>
      </w:r>
      <w:proofErr w:type="spellStart"/>
      <w:r w:rsidRPr="008D10B1">
        <w:t>NVMe</w:t>
      </w:r>
      <w:proofErr w:type="spellEnd"/>
      <w:r w:rsidRPr="008D10B1">
        <w:t xml:space="preserve"> for better performance, especially with large Docker images).</w:t>
      </w:r>
    </w:p>
    <w:p w14:paraId="4B89259D" w14:textId="77777777" w:rsidR="008D10B1" w:rsidRPr="008D10B1" w:rsidRDefault="008D10B1" w:rsidP="008D10B1">
      <w:pPr>
        <w:pStyle w:val="ListParagraph"/>
        <w:numPr>
          <w:ilvl w:val="0"/>
          <w:numId w:val="35"/>
        </w:numPr>
      </w:pPr>
      <w:r w:rsidRPr="008D10B1">
        <w:rPr>
          <w:b/>
          <w:bCs/>
        </w:rPr>
        <w:t>Access</w:t>
      </w:r>
      <w:r w:rsidRPr="008D10B1">
        <w:t xml:space="preserve">: Access to a </w:t>
      </w:r>
      <w:proofErr w:type="spellStart"/>
      <w:r w:rsidRPr="008D10B1">
        <w:t>JFrog</w:t>
      </w:r>
      <w:proofErr w:type="spellEnd"/>
      <w:r w:rsidRPr="008D10B1">
        <w:t xml:space="preserve"> Artifactory instance.</w:t>
      </w:r>
    </w:p>
    <w:p w14:paraId="6774DCE3" w14:textId="77777777" w:rsidR="008D10B1" w:rsidRPr="008D10B1" w:rsidRDefault="008D10B1" w:rsidP="008D10B1">
      <w:pPr>
        <w:pStyle w:val="ListParagraph"/>
        <w:numPr>
          <w:ilvl w:val="0"/>
          <w:numId w:val="35"/>
        </w:numPr>
      </w:pPr>
      <w:r w:rsidRPr="008D10B1">
        <w:rPr>
          <w:b/>
          <w:bCs/>
        </w:rPr>
        <w:t>Docker</w:t>
      </w:r>
      <w:r w:rsidRPr="008D10B1">
        <w:t>: Docker installed on your local machine or within your CI/CD environment.</w:t>
      </w:r>
    </w:p>
    <w:p w14:paraId="094ADD0A" w14:textId="77777777" w:rsidR="008D10B1" w:rsidRPr="008D10B1" w:rsidRDefault="008D10B1" w:rsidP="008D10B1">
      <w:pPr>
        <w:pStyle w:val="ListParagraph"/>
        <w:numPr>
          <w:ilvl w:val="0"/>
          <w:numId w:val="35"/>
        </w:numPr>
      </w:pPr>
      <w:r w:rsidRPr="008D10B1">
        <w:rPr>
          <w:b/>
          <w:bCs/>
        </w:rPr>
        <w:t>Network</w:t>
      </w:r>
      <w:r w:rsidRPr="008D10B1">
        <w:t xml:space="preserve">: Network access to </w:t>
      </w:r>
      <w:proofErr w:type="spellStart"/>
      <w:r w:rsidRPr="008D10B1">
        <w:t>DockerHub</w:t>
      </w:r>
      <w:proofErr w:type="spellEnd"/>
      <w:r w:rsidRPr="008D10B1">
        <w:t xml:space="preserve"> and </w:t>
      </w:r>
      <w:proofErr w:type="spellStart"/>
      <w:r w:rsidRPr="008D10B1">
        <w:t>JFrog</w:t>
      </w:r>
      <w:proofErr w:type="spellEnd"/>
      <w:r w:rsidRPr="008D10B1">
        <w:t xml:space="preserve"> Artifactory for image pulling/pushing.</w:t>
      </w:r>
    </w:p>
    <w:p w14:paraId="180E83AE" w14:textId="77777777" w:rsidR="008D10B1" w:rsidRPr="008D10B1" w:rsidRDefault="008D10B1" w:rsidP="008D10B1">
      <w:pPr>
        <w:pStyle w:val="ListParagraph"/>
        <w:numPr>
          <w:ilvl w:val="0"/>
          <w:numId w:val="35"/>
        </w:numPr>
      </w:pPr>
      <w:r w:rsidRPr="008D10B1">
        <w:rPr>
          <w:b/>
          <w:bCs/>
        </w:rPr>
        <w:t>Credentials</w:t>
      </w:r>
      <w:r w:rsidRPr="008D10B1">
        <w:t xml:space="preserve">: Valid credentials for </w:t>
      </w:r>
      <w:proofErr w:type="spellStart"/>
      <w:r w:rsidRPr="008D10B1">
        <w:t>JFrog</w:t>
      </w:r>
      <w:proofErr w:type="spellEnd"/>
      <w:r w:rsidRPr="008D10B1">
        <w:t xml:space="preserve"> Artifactory (can be retrieved via CyberArk if applicable).</w:t>
      </w:r>
    </w:p>
    <w:p w14:paraId="24594F11" w14:textId="77777777" w:rsidR="00304329" w:rsidRPr="00304329" w:rsidRDefault="00304329" w:rsidP="00304329"/>
    <w:p w14:paraId="7B45726F" w14:textId="1AFDA562" w:rsidR="00304329" w:rsidRDefault="00304329" w:rsidP="00304329">
      <w:pPr>
        <w:pStyle w:val="Heading2"/>
      </w:pPr>
      <w:bookmarkStart w:id="4" w:name="_Toc191388672"/>
      <w:r w:rsidRPr="00304329">
        <w:t xml:space="preserve">Required </w:t>
      </w:r>
      <w:r w:rsidR="00540023" w:rsidRPr="00304329">
        <w:t xml:space="preserve">Software </w:t>
      </w:r>
      <w:proofErr w:type="gramStart"/>
      <w:r w:rsidR="00540023" w:rsidRPr="00304329">
        <w:t>And</w:t>
      </w:r>
      <w:proofErr w:type="gramEnd"/>
      <w:r w:rsidR="00540023" w:rsidRPr="00304329">
        <w:t xml:space="preserve"> Tools</w:t>
      </w:r>
      <w:bookmarkEnd w:id="4"/>
    </w:p>
    <w:bookmarkEnd w:id="2"/>
    <w:p w14:paraId="06DF31C4" w14:textId="77777777" w:rsidR="008D10B1" w:rsidRPr="008D10B1" w:rsidRDefault="008D10B1" w:rsidP="008D10B1">
      <w:pPr>
        <w:pStyle w:val="ListParagraph"/>
        <w:numPr>
          <w:ilvl w:val="0"/>
          <w:numId w:val="36"/>
        </w:numPr>
      </w:pPr>
      <w:proofErr w:type="spellStart"/>
      <w:r w:rsidRPr="008D10B1">
        <w:rPr>
          <w:b/>
          <w:bCs/>
        </w:rPr>
        <w:t>JFrog</w:t>
      </w:r>
      <w:proofErr w:type="spellEnd"/>
      <w:r w:rsidRPr="008D10B1">
        <w:rPr>
          <w:b/>
          <w:bCs/>
        </w:rPr>
        <w:t xml:space="preserve"> Artifactory</w:t>
      </w:r>
      <w:r w:rsidRPr="008D10B1">
        <w:t>: A repository manager for managing Docker images and other artifacts.</w:t>
      </w:r>
    </w:p>
    <w:p w14:paraId="3B84E4ED" w14:textId="77777777" w:rsidR="008D10B1" w:rsidRPr="008D10B1" w:rsidRDefault="008D10B1" w:rsidP="008D10B1">
      <w:pPr>
        <w:pStyle w:val="ListParagraph"/>
        <w:numPr>
          <w:ilvl w:val="0"/>
          <w:numId w:val="36"/>
        </w:numPr>
      </w:pPr>
      <w:r w:rsidRPr="008D10B1">
        <w:rPr>
          <w:b/>
          <w:bCs/>
        </w:rPr>
        <w:t>Docker</w:t>
      </w:r>
      <w:r w:rsidRPr="008D10B1">
        <w:t>: A containerization platform for building, pushing, and pulling Docker images.</w:t>
      </w:r>
    </w:p>
    <w:p w14:paraId="744F1ED4" w14:textId="77777777" w:rsidR="008D10B1" w:rsidRPr="008D10B1" w:rsidRDefault="008D10B1" w:rsidP="008D10B1">
      <w:pPr>
        <w:pStyle w:val="ListParagraph"/>
        <w:numPr>
          <w:ilvl w:val="0"/>
          <w:numId w:val="36"/>
        </w:numPr>
      </w:pPr>
      <w:r w:rsidRPr="008D10B1">
        <w:rPr>
          <w:b/>
          <w:bCs/>
        </w:rPr>
        <w:t>CyberArk</w:t>
      </w:r>
      <w:r w:rsidRPr="008D10B1">
        <w:t xml:space="preserve">: Used for securely managing and retrieving </w:t>
      </w:r>
      <w:proofErr w:type="spellStart"/>
      <w:r w:rsidRPr="008D10B1">
        <w:t>JFrog</w:t>
      </w:r>
      <w:proofErr w:type="spellEnd"/>
      <w:r w:rsidRPr="008D10B1">
        <w:t xml:space="preserve"> Artifactory credentials (if applicable).</w:t>
      </w:r>
    </w:p>
    <w:p w14:paraId="1A5E96D7" w14:textId="77777777" w:rsidR="008D10B1" w:rsidRPr="008D10B1" w:rsidRDefault="008D10B1" w:rsidP="008D10B1">
      <w:pPr>
        <w:pStyle w:val="ListParagraph"/>
        <w:numPr>
          <w:ilvl w:val="0"/>
          <w:numId w:val="36"/>
        </w:numPr>
      </w:pPr>
      <w:r w:rsidRPr="008D10B1">
        <w:rPr>
          <w:b/>
          <w:bCs/>
        </w:rPr>
        <w:t>Forcepoint Proxy</w:t>
      </w:r>
      <w:r w:rsidRPr="008D10B1">
        <w:t xml:space="preserve">: Used for network-level proxy configuration when accessing </w:t>
      </w:r>
      <w:proofErr w:type="spellStart"/>
      <w:r w:rsidRPr="008D10B1">
        <w:t>JFrog</w:t>
      </w:r>
      <w:proofErr w:type="spellEnd"/>
      <w:r w:rsidRPr="008D10B1">
        <w:t xml:space="preserve"> Artifactory through a proxy (if applicable).</w:t>
      </w:r>
    </w:p>
    <w:p w14:paraId="04BAE9E6" w14:textId="240BFDAA" w:rsidR="00146FF7" w:rsidRDefault="00146FF7" w:rsidP="00304329"/>
    <w:p w14:paraId="0BFE7E0E" w14:textId="77777777" w:rsidR="00304329" w:rsidRDefault="00304329" w:rsidP="00304329">
      <w:pPr>
        <w:pStyle w:val="Heading1"/>
      </w:pPr>
      <w:bookmarkStart w:id="5" w:name="_Toc191388673"/>
      <w:r>
        <w:t>Setting Up Artifactory</w:t>
      </w:r>
      <w:bookmarkEnd w:id="5"/>
    </w:p>
    <w:p w14:paraId="7D6ECA4D" w14:textId="77777777" w:rsidR="00225C30" w:rsidRDefault="00225C30" w:rsidP="00225C30"/>
    <w:p w14:paraId="6FF9F935" w14:textId="4766F0BF" w:rsidR="00D96158" w:rsidRPr="00D96158" w:rsidRDefault="00D96158" w:rsidP="00D96158">
      <w:pPr>
        <w:rPr>
          <w:b/>
          <w:bCs/>
          <w:sz w:val="32"/>
          <w:szCs w:val="32"/>
        </w:rPr>
      </w:pPr>
      <w:r w:rsidRPr="00D96158">
        <w:rPr>
          <w:b/>
          <w:bCs/>
          <w:sz w:val="32"/>
          <w:szCs w:val="32"/>
        </w:rPr>
        <w:t>Self-Hosted</w:t>
      </w:r>
      <w:r w:rsidRPr="00D96158">
        <w:rPr>
          <w:b/>
          <w:bCs/>
          <w:sz w:val="32"/>
          <w:szCs w:val="32"/>
        </w:rPr>
        <w:t xml:space="preserve"> </w:t>
      </w:r>
      <w:proofErr w:type="spellStart"/>
      <w:r w:rsidRPr="00D96158">
        <w:rPr>
          <w:b/>
          <w:bCs/>
          <w:sz w:val="32"/>
          <w:szCs w:val="32"/>
        </w:rPr>
        <w:t>JFrog</w:t>
      </w:r>
      <w:proofErr w:type="spellEnd"/>
      <w:r w:rsidRPr="00D96158">
        <w:rPr>
          <w:b/>
          <w:bCs/>
          <w:sz w:val="32"/>
          <w:szCs w:val="32"/>
        </w:rPr>
        <w:t xml:space="preserve"> Artifactory Integration</w:t>
      </w:r>
    </w:p>
    <w:p w14:paraId="355DE031" w14:textId="77777777" w:rsidR="00225C30" w:rsidRPr="00225C30" w:rsidRDefault="00225C30" w:rsidP="00225C30"/>
    <w:p w14:paraId="3D368D2B" w14:textId="5DAE5F0C" w:rsidR="00304329" w:rsidRDefault="00304329" w:rsidP="00304329">
      <w:pPr>
        <w:pStyle w:val="Heading2"/>
      </w:pPr>
      <w:bookmarkStart w:id="6" w:name="_Toc191388674"/>
      <w:r>
        <w:t xml:space="preserve">Installation </w:t>
      </w:r>
      <w:r w:rsidR="00540023">
        <w:t>Steps</w:t>
      </w:r>
      <w:bookmarkEnd w:id="6"/>
    </w:p>
    <w:p w14:paraId="5D4B1DC8" w14:textId="77777777" w:rsidR="00C55D91" w:rsidRPr="00C55D91" w:rsidRDefault="00C55D91" w:rsidP="00C55D91">
      <w:pPr>
        <w:numPr>
          <w:ilvl w:val="0"/>
          <w:numId w:val="23"/>
        </w:numPr>
        <w:spacing w:before="240" w:line="276" w:lineRule="auto"/>
        <w:rPr>
          <w:sz w:val="24"/>
        </w:rPr>
      </w:pPr>
      <w:r w:rsidRPr="00C55D91">
        <w:rPr>
          <w:b/>
          <w:sz w:val="24"/>
        </w:rPr>
        <w:t xml:space="preserve">Download </w:t>
      </w:r>
      <w:proofErr w:type="spellStart"/>
      <w:r w:rsidRPr="00C55D91">
        <w:rPr>
          <w:b/>
          <w:sz w:val="24"/>
        </w:rPr>
        <w:t>JFrog</w:t>
      </w:r>
      <w:proofErr w:type="spellEnd"/>
      <w:r w:rsidRPr="00C55D91">
        <w:rPr>
          <w:b/>
          <w:sz w:val="24"/>
        </w:rPr>
        <w:t xml:space="preserve"> Artifactory:</w:t>
      </w:r>
    </w:p>
    <w:p w14:paraId="25C270A1" w14:textId="7CDE659E" w:rsidR="00C55D91" w:rsidRPr="00C55D91" w:rsidRDefault="00C55D91" w:rsidP="00C55D91">
      <w:pPr>
        <w:numPr>
          <w:ilvl w:val="1"/>
          <w:numId w:val="23"/>
        </w:numPr>
        <w:spacing w:line="276" w:lineRule="auto"/>
        <w:rPr>
          <w:sz w:val="24"/>
        </w:rPr>
      </w:pPr>
      <w:bookmarkStart w:id="7" w:name="OLE_LINK40"/>
      <w:r w:rsidRPr="00C55D91">
        <w:rPr>
          <w:sz w:val="24"/>
        </w:rPr>
        <w:t xml:space="preserve">Go to the </w:t>
      </w:r>
      <w:hyperlink r:id="rId13" w:history="1">
        <w:proofErr w:type="spellStart"/>
        <w:r w:rsidRPr="008D10B1">
          <w:rPr>
            <w:rStyle w:val="Hyperlink"/>
            <w:sz w:val="24"/>
          </w:rPr>
          <w:t>JFrog</w:t>
        </w:r>
        <w:proofErr w:type="spellEnd"/>
        <w:r w:rsidRPr="008D10B1">
          <w:rPr>
            <w:rStyle w:val="Hyperlink"/>
            <w:sz w:val="24"/>
          </w:rPr>
          <w:t xml:space="preserve"> we</w:t>
        </w:r>
        <w:r w:rsidRPr="008D10B1">
          <w:rPr>
            <w:rStyle w:val="Hyperlink"/>
            <w:sz w:val="24"/>
          </w:rPr>
          <w:t>b</w:t>
        </w:r>
        <w:r w:rsidRPr="008D10B1">
          <w:rPr>
            <w:rStyle w:val="Hyperlink"/>
            <w:sz w:val="24"/>
          </w:rPr>
          <w:t>site</w:t>
        </w:r>
      </w:hyperlink>
      <w:r w:rsidRPr="00C55D91">
        <w:rPr>
          <w:sz w:val="24"/>
        </w:rPr>
        <w:t xml:space="preserve"> (jfrog.com) and navigate to the Artifactory download page.</w:t>
      </w:r>
    </w:p>
    <w:p w14:paraId="2F678457" w14:textId="77777777" w:rsidR="00C55D91" w:rsidRPr="00C55D91" w:rsidRDefault="00C55D91" w:rsidP="00C55D91">
      <w:pPr>
        <w:numPr>
          <w:ilvl w:val="1"/>
          <w:numId w:val="23"/>
        </w:numPr>
        <w:spacing w:line="276" w:lineRule="auto"/>
        <w:rPr>
          <w:sz w:val="24"/>
        </w:rPr>
      </w:pPr>
      <w:r w:rsidRPr="00C55D91">
        <w:rPr>
          <w:sz w:val="24"/>
        </w:rPr>
        <w:lastRenderedPageBreak/>
        <w:t>Choose the appropriate version (e.g., Community Edition, Pro, Enterprise) and operating system.</w:t>
      </w:r>
    </w:p>
    <w:p w14:paraId="314CCBC2" w14:textId="77777777" w:rsidR="00C55D91" w:rsidRPr="00C55D91" w:rsidRDefault="00C55D91" w:rsidP="00C55D91">
      <w:pPr>
        <w:numPr>
          <w:ilvl w:val="1"/>
          <w:numId w:val="23"/>
        </w:numPr>
        <w:spacing w:line="276" w:lineRule="auto"/>
        <w:rPr>
          <w:sz w:val="24"/>
        </w:rPr>
      </w:pPr>
      <w:r w:rsidRPr="00C55D91">
        <w:rPr>
          <w:sz w:val="24"/>
        </w:rPr>
        <w:t>Select the installation package type (ZIP, installer, etc.). A ZIP file is common for manual installations.</w:t>
      </w:r>
    </w:p>
    <w:bookmarkEnd w:id="7"/>
    <w:p w14:paraId="51B22726" w14:textId="77777777" w:rsidR="00C55D91" w:rsidRPr="00C55D91" w:rsidRDefault="00C55D91" w:rsidP="00C55D91">
      <w:pPr>
        <w:numPr>
          <w:ilvl w:val="0"/>
          <w:numId w:val="23"/>
        </w:numPr>
        <w:spacing w:line="276" w:lineRule="auto"/>
        <w:rPr>
          <w:sz w:val="24"/>
        </w:rPr>
      </w:pPr>
      <w:r w:rsidRPr="00C55D91">
        <w:rPr>
          <w:b/>
          <w:sz w:val="24"/>
        </w:rPr>
        <w:t xml:space="preserve">Install </w:t>
      </w:r>
      <w:proofErr w:type="spellStart"/>
      <w:r w:rsidRPr="00C55D91">
        <w:rPr>
          <w:b/>
          <w:sz w:val="24"/>
        </w:rPr>
        <w:t>JFrog</w:t>
      </w:r>
      <w:proofErr w:type="spellEnd"/>
      <w:r w:rsidRPr="00C55D91">
        <w:rPr>
          <w:b/>
          <w:sz w:val="24"/>
        </w:rPr>
        <w:t xml:space="preserve"> Artifactory:</w:t>
      </w:r>
    </w:p>
    <w:p w14:paraId="3A94AE54" w14:textId="77777777" w:rsidR="00C55D91" w:rsidRPr="00C55D91" w:rsidRDefault="00C55D91" w:rsidP="00C55D91">
      <w:pPr>
        <w:numPr>
          <w:ilvl w:val="1"/>
          <w:numId w:val="23"/>
        </w:numPr>
        <w:spacing w:line="276" w:lineRule="auto"/>
        <w:rPr>
          <w:sz w:val="24"/>
        </w:rPr>
      </w:pPr>
      <w:bookmarkStart w:id="8" w:name="OLE_LINK36"/>
      <w:r w:rsidRPr="00C55D91">
        <w:rPr>
          <w:b/>
          <w:sz w:val="24"/>
        </w:rPr>
        <w:t>ZIP Installation:</w:t>
      </w:r>
      <w:r w:rsidRPr="00C55D91">
        <w:rPr>
          <w:sz w:val="24"/>
        </w:rPr>
        <w:t xml:space="preserve"> Extract the ZIP file to a directory of your choice (e.g., </w:t>
      </w:r>
      <w:r w:rsidRPr="00C55D91">
        <w:rPr>
          <w:rFonts w:ascii="Roboto Mono" w:eastAsia="Roboto Mono" w:hAnsi="Roboto Mono" w:cs="Roboto Mono"/>
          <w:sz w:val="24"/>
        </w:rPr>
        <w:t>/opt/</w:t>
      </w:r>
      <w:proofErr w:type="spellStart"/>
      <w:r w:rsidRPr="00C55D91">
        <w:rPr>
          <w:rFonts w:ascii="Roboto Mono" w:eastAsia="Roboto Mono" w:hAnsi="Roboto Mono" w:cs="Roboto Mono"/>
          <w:sz w:val="24"/>
        </w:rPr>
        <w:t>artifactory</w:t>
      </w:r>
      <w:proofErr w:type="spellEnd"/>
      <w:r w:rsidRPr="00C55D91">
        <w:rPr>
          <w:rFonts w:ascii="Roboto Mono" w:eastAsia="Roboto Mono" w:hAnsi="Roboto Mono" w:cs="Roboto Mono"/>
          <w:sz w:val="24"/>
        </w:rPr>
        <w:t xml:space="preserve"> on Linux, C:\artifactory</w:t>
      </w:r>
      <w:r w:rsidRPr="00C55D91">
        <w:rPr>
          <w:sz w:val="24"/>
        </w:rPr>
        <w:t xml:space="preserve"> on Windows). This will be your Artifactory home directory.</w:t>
      </w:r>
    </w:p>
    <w:bookmarkEnd w:id="8"/>
    <w:p w14:paraId="74F097F7" w14:textId="77777777" w:rsidR="00C55D91" w:rsidRPr="00C55D91" w:rsidRDefault="00C55D91" w:rsidP="00C55D91">
      <w:pPr>
        <w:numPr>
          <w:ilvl w:val="1"/>
          <w:numId w:val="23"/>
        </w:numPr>
        <w:spacing w:line="276" w:lineRule="auto"/>
        <w:rPr>
          <w:sz w:val="24"/>
        </w:rPr>
      </w:pPr>
      <w:r w:rsidRPr="00C55D91">
        <w:rPr>
          <w:b/>
          <w:sz w:val="24"/>
        </w:rPr>
        <w:t>Installer Installation:</w:t>
      </w:r>
      <w:r w:rsidRPr="00C55D91">
        <w:rPr>
          <w:sz w:val="24"/>
        </w:rPr>
        <w:t xml:space="preserve"> Run the installer and follow the on-screen instructions. The installer will typically ask you to choose an installation directory.</w:t>
      </w:r>
    </w:p>
    <w:p w14:paraId="4D02DB8F" w14:textId="77777777" w:rsidR="00C55D91" w:rsidRPr="00C55D91" w:rsidRDefault="00C55D91" w:rsidP="00C55D91">
      <w:pPr>
        <w:numPr>
          <w:ilvl w:val="0"/>
          <w:numId w:val="23"/>
        </w:numPr>
        <w:spacing w:line="276" w:lineRule="auto"/>
        <w:rPr>
          <w:sz w:val="24"/>
        </w:rPr>
      </w:pPr>
      <w:r w:rsidRPr="00C55D91">
        <w:rPr>
          <w:b/>
          <w:sz w:val="24"/>
        </w:rPr>
        <w:t xml:space="preserve">Start </w:t>
      </w:r>
      <w:proofErr w:type="spellStart"/>
      <w:r w:rsidRPr="00C55D91">
        <w:rPr>
          <w:b/>
          <w:sz w:val="24"/>
        </w:rPr>
        <w:t>JFrog</w:t>
      </w:r>
      <w:proofErr w:type="spellEnd"/>
      <w:r w:rsidRPr="00C55D91">
        <w:rPr>
          <w:b/>
          <w:sz w:val="24"/>
        </w:rPr>
        <w:t xml:space="preserve"> Artifactory:</w:t>
      </w:r>
    </w:p>
    <w:p w14:paraId="01ADEE52" w14:textId="77777777" w:rsidR="00C55D91" w:rsidRPr="00C55D91" w:rsidRDefault="00C55D91" w:rsidP="00C55D91">
      <w:pPr>
        <w:numPr>
          <w:ilvl w:val="1"/>
          <w:numId w:val="23"/>
        </w:numPr>
        <w:spacing w:line="276" w:lineRule="auto"/>
        <w:rPr>
          <w:sz w:val="24"/>
        </w:rPr>
      </w:pPr>
      <w:r w:rsidRPr="00C55D91">
        <w:rPr>
          <w:sz w:val="24"/>
        </w:rPr>
        <w:t xml:space="preserve">Navigate to the </w:t>
      </w:r>
      <w:r w:rsidRPr="00C55D91">
        <w:rPr>
          <w:rFonts w:ascii="Roboto Mono" w:eastAsia="Roboto Mono" w:hAnsi="Roboto Mono" w:cs="Roboto Mono"/>
          <w:color w:val="188038"/>
          <w:sz w:val="24"/>
        </w:rPr>
        <w:t>bin</w:t>
      </w:r>
      <w:r w:rsidRPr="00C55D91">
        <w:rPr>
          <w:sz w:val="24"/>
        </w:rPr>
        <w:t xml:space="preserve"> directory within your Artifactory installation directory.</w:t>
      </w:r>
    </w:p>
    <w:p w14:paraId="089C6C73" w14:textId="77777777" w:rsidR="00C55D91" w:rsidRPr="00C55D91" w:rsidRDefault="00C55D91" w:rsidP="00C55D91">
      <w:pPr>
        <w:numPr>
          <w:ilvl w:val="1"/>
          <w:numId w:val="23"/>
        </w:numPr>
        <w:spacing w:line="276" w:lineRule="auto"/>
        <w:rPr>
          <w:sz w:val="24"/>
        </w:rPr>
      </w:pPr>
      <w:r w:rsidRPr="00C55D91">
        <w:rPr>
          <w:sz w:val="24"/>
        </w:rPr>
        <w:t>Run the appropriate startup script:</w:t>
      </w:r>
    </w:p>
    <w:p w14:paraId="73F93525" w14:textId="77777777" w:rsidR="00C55D91" w:rsidRPr="00C55D91" w:rsidRDefault="00C55D91" w:rsidP="00C55D91">
      <w:pPr>
        <w:numPr>
          <w:ilvl w:val="2"/>
          <w:numId w:val="23"/>
        </w:numPr>
        <w:spacing w:line="276" w:lineRule="auto"/>
        <w:rPr>
          <w:sz w:val="24"/>
        </w:rPr>
      </w:pPr>
      <w:r w:rsidRPr="00C55D91">
        <w:rPr>
          <w:b/>
          <w:sz w:val="24"/>
        </w:rPr>
        <w:t>Linux/macOS:</w:t>
      </w:r>
      <w:r w:rsidRPr="00C55D91">
        <w:rPr>
          <w:sz w:val="24"/>
        </w:rPr>
        <w:t xml:space="preserve"> </w:t>
      </w:r>
      <w:r w:rsidRPr="00C55D91">
        <w:rPr>
          <w:rFonts w:ascii="Roboto Mono" w:eastAsia="Roboto Mono" w:hAnsi="Roboto Mono" w:cs="Roboto Mono"/>
          <w:sz w:val="24"/>
        </w:rPr>
        <w:t xml:space="preserve">./artifactory.sh start (or </w:t>
      </w:r>
      <w:proofErr w:type="spellStart"/>
      <w:r w:rsidRPr="00C55D91">
        <w:rPr>
          <w:rFonts w:ascii="Roboto Mono" w:eastAsia="Roboto Mono" w:hAnsi="Roboto Mono" w:cs="Roboto Mono"/>
          <w:sz w:val="24"/>
        </w:rPr>
        <w:t>sh</w:t>
      </w:r>
      <w:proofErr w:type="spellEnd"/>
      <w:r w:rsidRPr="00C55D91">
        <w:rPr>
          <w:rFonts w:ascii="Roboto Mono" w:eastAsia="Roboto Mono" w:hAnsi="Roboto Mono" w:cs="Roboto Mono"/>
          <w:sz w:val="24"/>
        </w:rPr>
        <w:t xml:space="preserve"> artifactory.sh start)</w:t>
      </w:r>
    </w:p>
    <w:p w14:paraId="3A78B435" w14:textId="77777777" w:rsidR="00C55D91" w:rsidRPr="00C55D91" w:rsidRDefault="00C55D91" w:rsidP="00C55D91">
      <w:pPr>
        <w:numPr>
          <w:ilvl w:val="2"/>
          <w:numId w:val="23"/>
        </w:numPr>
        <w:spacing w:line="276" w:lineRule="auto"/>
        <w:rPr>
          <w:sz w:val="24"/>
        </w:rPr>
      </w:pPr>
      <w:r w:rsidRPr="00C55D91">
        <w:rPr>
          <w:b/>
          <w:sz w:val="24"/>
        </w:rPr>
        <w:t>Windows:</w:t>
      </w:r>
      <w:r w:rsidRPr="00C55D91">
        <w:rPr>
          <w:sz w:val="24"/>
        </w:rPr>
        <w:t xml:space="preserve"> </w:t>
      </w:r>
      <w:r w:rsidRPr="00C55D91">
        <w:rPr>
          <w:rFonts w:ascii="Roboto Mono" w:eastAsia="Roboto Mono" w:hAnsi="Roboto Mono" w:cs="Roboto Mono"/>
          <w:sz w:val="24"/>
        </w:rPr>
        <w:t>artifactory.bat start</w:t>
      </w:r>
    </w:p>
    <w:p w14:paraId="00F5F7A4" w14:textId="77777777" w:rsidR="00C55D91" w:rsidRPr="00C55D91" w:rsidRDefault="00C55D91" w:rsidP="00C55D91">
      <w:pPr>
        <w:numPr>
          <w:ilvl w:val="0"/>
          <w:numId w:val="23"/>
        </w:numPr>
        <w:spacing w:line="276" w:lineRule="auto"/>
        <w:rPr>
          <w:sz w:val="24"/>
        </w:rPr>
      </w:pPr>
      <w:r w:rsidRPr="00C55D91">
        <w:rPr>
          <w:b/>
          <w:sz w:val="24"/>
        </w:rPr>
        <w:t>Configure Initial Admin Credentials:</w:t>
      </w:r>
    </w:p>
    <w:p w14:paraId="772A001B" w14:textId="77777777" w:rsidR="00C55D91" w:rsidRPr="00C55D91" w:rsidRDefault="00C55D91" w:rsidP="00C55D91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4"/>
        </w:rPr>
      </w:pPr>
      <w:r w:rsidRPr="00C55D91">
        <w:rPr>
          <w:sz w:val="24"/>
        </w:rPr>
        <w:t xml:space="preserve">Open a web browser and go to </w:t>
      </w:r>
      <w:r w:rsidRPr="00C55D91">
        <w:rPr>
          <w:b/>
          <w:sz w:val="24"/>
        </w:rPr>
        <w:t>http://&lt;your-server-ip&gt;:&lt;port&gt;</w:t>
      </w:r>
      <w:r w:rsidRPr="00C55D91">
        <w:rPr>
          <w:sz w:val="24"/>
        </w:rPr>
        <w:t xml:space="preserve">. Replace </w:t>
      </w:r>
      <w:r w:rsidRPr="00C55D91">
        <w:rPr>
          <w:b/>
          <w:sz w:val="24"/>
        </w:rPr>
        <w:t>&lt;your-server-</w:t>
      </w:r>
      <w:proofErr w:type="spellStart"/>
      <w:r w:rsidRPr="00C55D91">
        <w:rPr>
          <w:b/>
          <w:sz w:val="24"/>
        </w:rPr>
        <w:t>ip</w:t>
      </w:r>
      <w:proofErr w:type="spellEnd"/>
      <w:r w:rsidRPr="00C55D91">
        <w:rPr>
          <w:b/>
          <w:sz w:val="24"/>
        </w:rPr>
        <w:t xml:space="preserve">&gt; </w:t>
      </w:r>
      <w:r w:rsidRPr="00C55D91">
        <w:rPr>
          <w:sz w:val="24"/>
        </w:rPr>
        <w:t xml:space="preserve">with the IP address of the machine where you installed Artifactory. The default port is usually 8081. If Artifactory is running on your local machine, you can use </w:t>
      </w:r>
      <w:r w:rsidRPr="00C55D91">
        <w:rPr>
          <w:b/>
          <w:sz w:val="24"/>
        </w:rPr>
        <w:t>http://localhost:8081.</w:t>
      </w:r>
    </w:p>
    <w:p w14:paraId="2152FF1F" w14:textId="77777777" w:rsidR="00C55D91" w:rsidRPr="00C55D91" w:rsidRDefault="00C55D91" w:rsidP="00C55D91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4"/>
        </w:rPr>
      </w:pPr>
      <w:r w:rsidRPr="00C55D91">
        <w:rPr>
          <w:sz w:val="24"/>
        </w:rPr>
        <w:t>You should see the Artifactory welcome screen.</w:t>
      </w:r>
    </w:p>
    <w:p w14:paraId="0811FD8A" w14:textId="77777777" w:rsidR="00C55D91" w:rsidRPr="00C55D91" w:rsidRDefault="00C55D91" w:rsidP="00C55D91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4"/>
        </w:rPr>
      </w:pPr>
      <w:r w:rsidRPr="00C55D91">
        <w:rPr>
          <w:sz w:val="24"/>
        </w:rPr>
        <w:t xml:space="preserve">Enter a username </w:t>
      </w:r>
      <w:r w:rsidRPr="00C55D91">
        <w:rPr>
          <w:b/>
          <w:sz w:val="24"/>
        </w:rPr>
        <w:t>(usually admin).</w:t>
      </w:r>
    </w:p>
    <w:p w14:paraId="3538503B" w14:textId="399631C1" w:rsidR="00C55D91" w:rsidRPr="00C55D91" w:rsidRDefault="00C55D91" w:rsidP="00C55D91">
      <w:pPr>
        <w:numPr>
          <w:ilvl w:val="1"/>
          <w:numId w:val="23"/>
        </w:numPr>
        <w:spacing w:line="276" w:lineRule="auto"/>
        <w:rPr>
          <w:sz w:val="24"/>
        </w:rPr>
      </w:pPr>
      <w:r w:rsidRPr="00C55D91">
        <w:rPr>
          <w:sz w:val="24"/>
        </w:rPr>
        <w:t xml:space="preserve">Enter </w:t>
      </w:r>
      <w:r w:rsidRPr="008D10B1">
        <w:rPr>
          <w:b/>
          <w:bCs/>
          <w:sz w:val="24"/>
        </w:rPr>
        <w:t>a strong password</w:t>
      </w:r>
      <w:r w:rsidRPr="00C55D91">
        <w:rPr>
          <w:sz w:val="24"/>
        </w:rPr>
        <w:t xml:space="preserve"> and confirm it. </w:t>
      </w:r>
      <w:r w:rsidR="008D10B1">
        <w:rPr>
          <w:sz w:val="24"/>
        </w:rPr>
        <w:t xml:space="preserve">Make sure to store or </w:t>
      </w:r>
      <w:r w:rsidR="008D10B1">
        <w:rPr>
          <w:b/>
          <w:sz w:val="24"/>
        </w:rPr>
        <w:t>r</w:t>
      </w:r>
      <w:r w:rsidRPr="00C55D91">
        <w:rPr>
          <w:b/>
          <w:sz w:val="24"/>
        </w:rPr>
        <w:t>emember this password</w:t>
      </w:r>
      <w:r w:rsidR="008D10B1">
        <w:rPr>
          <w:b/>
          <w:sz w:val="24"/>
        </w:rPr>
        <w:t>.</w:t>
      </w:r>
    </w:p>
    <w:p w14:paraId="4C6AAAA5" w14:textId="76D1615E" w:rsidR="00C55D91" w:rsidRPr="00C55D91" w:rsidRDefault="00C55D91" w:rsidP="00C55D91">
      <w:pPr>
        <w:numPr>
          <w:ilvl w:val="1"/>
          <w:numId w:val="23"/>
        </w:numPr>
        <w:spacing w:line="276" w:lineRule="auto"/>
        <w:rPr>
          <w:sz w:val="24"/>
        </w:rPr>
      </w:pPr>
      <w:r w:rsidRPr="00C55D91">
        <w:rPr>
          <w:sz w:val="24"/>
        </w:rPr>
        <w:t xml:space="preserve">Click </w:t>
      </w:r>
      <w:r w:rsidRPr="00C55D91">
        <w:rPr>
          <w:b/>
          <w:sz w:val="24"/>
        </w:rPr>
        <w:t>"Save &amp; Finish"</w:t>
      </w:r>
      <w:r w:rsidRPr="00C55D91">
        <w:rPr>
          <w:sz w:val="24"/>
        </w:rPr>
        <w:t xml:space="preserve"> or the equivalent button</w:t>
      </w:r>
      <w:r w:rsidR="008D10B1">
        <w:rPr>
          <w:sz w:val="24"/>
        </w:rPr>
        <w:t xml:space="preserve"> to complete the setup</w:t>
      </w:r>
      <w:r w:rsidRPr="00C55D91">
        <w:rPr>
          <w:sz w:val="24"/>
        </w:rPr>
        <w:t>.</w:t>
      </w:r>
    </w:p>
    <w:p w14:paraId="091017E9" w14:textId="77777777" w:rsidR="00C55D91" w:rsidRDefault="00C55D91" w:rsidP="00C55D91"/>
    <w:p w14:paraId="271E4E56" w14:textId="59C485F1" w:rsidR="00C55D91" w:rsidRDefault="00C55D91" w:rsidP="00C55D91">
      <w:r>
        <w:rPr>
          <w:b/>
          <w:noProof/>
        </w:rPr>
        <w:lastRenderedPageBreak/>
        <w:drawing>
          <wp:inline distT="114300" distB="114300" distL="114300" distR="114300" wp14:anchorId="63535A85" wp14:editId="1CAEFF7D">
            <wp:extent cx="5731200" cy="3009900"/>
            <wp:effectExtent l="12700" t="12700" r="9525" b="12700"/>
            <wp:docPr id="1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7D91F" w14:textId="77777777" w:rsidR="00C55D91" w:rsidRDefault="00C55D91" w:rsidP="00C55D91"/>
    <w:p w14:paraId="5419F4C8" w14:textId="77777777" w:rsidR="00C55D91" w:rsidRPr="00C55D91" w:rsidRDefault="00C55D91" w:rsidP="00C55D91"/>
    <w:p w14:paraId="09D1551D" w14:textId="59914F74" w:rsidR="00C55D91" w:rsidRPr="00C55D91" w:rsidRDefault="00304329" w:rsidP="008D10B1">
      <w:pPr>
        <w:pStyle w:val="Heading2"/>
      </w:pPr>
      <w:bookmarkStart w:id="9" w:name="_Toc191388675"/>
      <w:r>
        <w:t xml:space="preserve">Initial </w:t>
      </w:r>
      <w:r w:rsidR="00540023">
        <w:t>Configuration</w:t>
      </w:r>
      <w:bookmarkEnd w:id="9"/>
    </w:p>
    <w:p w14:paraId="72BF50FD" w14:textId="77777777" w:rsidR="00C55D91" w:rsidRPr="00C55D91" w:rsidRDefault="00C55D91" w:rsidP="00C55D91">
      <w:pPr>
        <w:numPr>
          <w:ilvl w:val="0"/>
          <w:numId w:val="25"/>
        </w:numPr>
        <w:spacing w:before="240" w:line="276" w:lineRule="auto"/>
        <w:rPr>
          <w:sz w:val="24"/>
        </w:rPr>
      </w:pPr>
      <w:bookmarkStart w:id="10" w:name="_Toc191388676"/>
      <w:bookmarkStart w:id="11" w:name="OLE_LINK42"/>
      <w:r w:rsidRPr="00C55D91">
        <w:rPr>
          <w:b/>
          <w:sz w:val="24"/>
        </w:rPr>
        <w:t>Log in to Artifactory:</w:t>
      </w:r>
      <w:r w:rsidRPr="00C55D91">
        <w:rPr>
          <w:b/>
          <w:sz w:val="24"/>
        </w:rPr>
        <w:br/>
      </w:r>
    </w:p>
    <w:p w14:paraId="3092ED9A" w14:textId="61C6BA25" w:rsidR="00C55D91" w:rsidRPr="00C55D91" w:rsidRDefault="00C55D91" w:rsidP="00C55D91">
      <w:pPr>
        <w:numPr>
          <w:ilvl w:val="1"/>
          <w:numId w:val="27"/>
        </w:numPr>
        <w:spacing w:line="276" w:lineRule="auto"/>
        <w:rPr>
          <w:sz w:val="24"/>
        </w:rPr>
      </w:pPr>
      <w:bookmarkStart w:id="12" w:name="OLE_LINK43"/>
      <w:r w:rsidRPr="00C55D91">
        <w:rPr>
          <w:sz w:val="24"/>
        </w:rPr>
        <w:t xml:space="preserve">After setting </w:t>
      </w:r>
      <w:r w:rsidR="008D10B1">
        <w:rPr>
          <w:sz w:val="24"/>
        </w:rPr>
        <w:t>your</w:t>
      </w:r>
      <w:r w:rsidRPr="00C55D91">
        <w:rPr>
          <w:sz w:val="24"/>
        </w:rPr>
        <w:t xml:space="preserve"> admin credentials, you should be redirected to the Artifactory login page.</w:t>
      </w:r>
    </w:p>
    <w:p w14:paraId="0FB1F1CF" w14:textId="77777777" w:rsidR="00C55D91" w:rsidRPr="00C55D91" w:rsidRDefault="00C55D91" w:rsidP="00C55D91">
      <w:pPr>
        <w:numPr>
          <w:ilvl w:val="1"/>
          <w:numId w:val="27"/>
        </w:numPr>
        <w:spacing w:line="276" w:lineRule="auto"/>
        <w:rPr>
          <w:sz w:val="24"/>
        </w:rPr>
      </w:pPr>
      <w:r w:rsidRPr="00C55D91">
        <w:rPr>
          <w:sz w:val="24"/>
        </w:rPr>
        <w:t xml:space="preserve">Enter the </w:t>
      </w:r>
      <w:r w:rsidRPr="008D10B1">
        <w:rPr>
          <w:b/>
          <w:bCs/>
          <w:sz w:val="24"/>
        </w:rPr>
        <w:t>admin</w:t>
      </w:r>
      <w:r w:rsidRPr="00C55D91">
        <w:rPr>
          <w:sz w:val="24"/>
        </w:rPr>
        <w:t xml:space="preserve"> username and the password you just set.</w:t>
      </w:r>
    </w:p>
    <w:p w14:paraId="389642E7" w14:textId="3BC94DEC" w:rsidR="00C55D91" w:rsidRPr="00C55D91" w:rsidRDefault="00C55D91" w:rsidP="00C55D91">
      <w:pPr>
        <w:numPr>
          <w:ilvl w:val="1"/>
          <w:numId w:val="27"/>
        </w:numPr>
        <w:spacing w:line="276" w:lineRule="auto"/>
        <w:rPr>
          <w:sz w:val="24"/>
        </w:rPr>
      </w:pPr>
      <w:r w:rsidRPr="00C55D91">
        <w:rPr>
          <w:sz w:val="24"/>
        </w:rPr>
        <w:t>Click "</w:t>
      </w:r>
      <w:r w:rsidRPr="008D10B1">
        <w:rPr>
          <w:b/>
          <w:bCs/>
          <w:sz w:val="24"/>
        </w:rPr>
        <w:t>Log In</w:t>
      </w:r>
      <w:r w:rsidR="008D10B1">
        <w:rPr>
          <w:sz w:val="24"/>
        </w:rPr>
        <w:t>” to access the Artifactory web UI.</w:t>
      </w:r>
    </w:p>
    <w:bookmarkEnd w:id="11"/>
    <w:bookmarkEnd w:id="12"/>
    <w:p w14:paraId="67769CAE" w14:textId="77777777" w:rsidR="00C55D91" w:rsidRPr="00C55D91" w:rsidRDefault="00C55D91" w:rsidP="00C55D91">
      <w:pPr>
        <w:numPr>
          <w:ilvl w:val="0"/>
          <w:numId w:val="25"/>
        </w:numPr>
        <w:spacing w:line="276" w:lineRule="auto"/>
        <w:rPr>
          <w:sz w:val="24"/>
        </w:rPr>
      </w:pPr>
      <w:r w:rsidRPr="00C55D91">
        <w:rPr>
          <w:b/>
          <w:sz w:val="24"/>
        </w:rPr>
        <w:t>Navigate to Platform Configurations:</w:t>
      </w:r>
      <w:r w:rsidRPr="00C55D91">
        <w:rPr>
          <w:b/>
          <w:sz w:val="24"/>
        </w:rPr>
        <w:br/>
      </w:r>
    </w:p>
    <w:p w14:paraId="4C65ADA8" w14:textId="77777777" w:rsidR="00C55D91" w:rsidRPr="00C55D91" w:rsidRDefault="00C55D91" w:rsidP="00C55D91">
      <w:pPr>
        <w:numPr>
          <w:ilvl w:val="1"/>
          <w:numId w:val="26"/>
        </w:numPr>
        <w:spacing w:line="276" w:lineRule="auto"/>
        <w:rPr>
          <w:sz w:val="24"/>
        </w:rPr>
      </w:pPr>
      <w:r w:rsidRPr="00C55D91">
        <w:rPr>
          <w:sz w:val="24"/>
        </w:rPr>
        <w:t>Once logged in, you'll be in the Artifactory web UI.</w:t>
      </w:r>
    </w:p>
    <w:p w14:paraId="73C3D5D4" w14:textId="6BFAEFB8" w:rsidR="00C55D91" w:rsidRPr="00C55D91" w:rsidRDefault="00C55D91" w:rsidP="00C55D91">
      <w:pPr>
        <w:numPr>
          <w:ilvl w:val="1"/>
          <w:numId w:val="26"/>
        </w:numPr>
        <w:spacing w:line="276" w:lineRule="auto"/>
        <w:rPr>
          <w:sz w:val="24"/>
        </w:rPr>
      </w:pPr>
      <w:r w:rsidRPr="00C55D91">
        <w:rPr>
          <w:sz w:val="24"/>
        </w:rPr>
        <w:t>Look for an "</w:t>
      </w:r>
      <w:r w:rsidRPr="00366F05">
        <w:rPr>
          <w:b/>
          <w:bCs/>
          <w:sz w:val="24"/>
        </w:rPr>
        <w:t>Admin</w:t>
      </w:r>
      <w:r w:rsidRPr="00C55D91">
        <w:rPr>
          <w:sz w:val="24"/>
        </w:rPr>
        <w:t>" or "</w:t>
      </w:r>
      <w:r w:rsidRPr="00366F05">
        <w:rPr>
          <w:b/>
          <w:bCs/>
          <w:sz w:val="24"/>
        </w:rPr>
        <w:t>Administration</w:t>
      </w:r>
      <w:r w:rsidRPr="00C55D91">
        <w:rPr>
          <w:sz w:val="24"/>
        </w:rPr>
        <w:t xml:space="preserve">" section. It's </w:t>
      </w:r>
      <w:r w:rsidR="008D10B1">
        <w:rPr>
          <w:sz w:val="24"/>
        </w:rPr>
        <w:t>usually located</w:t>
      </w:r>
      <w:r w:rsidRPr="00C55D91">
        <w:rPr>
          <w:sz w:val="24"/>
        </w:rPr>
        <w:t xml:space="preserve"> in the top right corner or </w:t>
      </w:r>
      <w:r w:rsidR="008D10B1">
        <w:rPr>
          <w:sz w:val="24"/>
        </w:rPr>
        <w:t>with</w:t>
      </w:r>
      <w:r w:rsidRPr="00C55D91">
        <w:rPr>
          <w:sz w:val="24"/>
        </w:rPr>
        <w:t>in a side menu.</w:t>
      </w:r>
    </w:p>
    <w:p w14:paraId="3AEF1104" w14:textId="1A0AB015" w:rsidR="00C55D91" w:rsidRPr="00C55D91" w:rsidRDefault="00C55D91" w:rsidP="00C55D91">
      <w:pPr>
        <w:numPr>
          <w:ilvl w:val="1"/>
          <w:numId w:val="26"/>
        </w:numPr>
        <w:spacing w:line="276" w:lineRule="auto"/>
        <w:rPr>
          <w:sz w:val="24"/>
        </w:rPr>
      </w:pPr>
      <w:r w:rsidRPr="00C55D91">
        <w:rPr>
          <w:sz w:val="24"/>
        </w:rPr>
        <w:t>Click on the "</w:t>
      </w:r>
      <w:r w:rsidRPr="00366F05">
        <w:rPr>
          <w:b/>
          <w:bCs/>
          <w:sz w:val="24"/>
        </w:rPr>
        <w:t>Admin</w:t>
      </w:r>
      <w:r w:rsidRPr="00C55D91">
        <w:rPr>
          <w:sz w:val="24"/>
        </w:rPr>
        <w:t>" section</w:t>
      </w:r>
      <w:r w:rsidR="008D10B1">
        <w:rPr>
          <w:sz w:val="24"/>
        </w:rPr>
        <w:t xml:space="preserve"> to open the administration panel</w:t>
      </w:r>
      <w:r w:rsidRPr="00C55D91">
        <w:rPr>
          <w:sz w:val="24"/>
        </w:rPr>
        <w:t>.</w:t>
      </w:r>
    </w:p>
    <w:p w14:paraId="006C889E" w14:textId="0700BF1B" w:rsidR="00C55D91" w:rsidRPr="00C55D91" w:rsidRDefault="00C55D91" w:rsidP="00C55D91">
      <w:pPr>
        <w:numPr>
          <w:ilvl w:val="1"/>
          <w:numId w:val="26"/>
        </w:numPr>
        <w:spacing w:line="276" w:lineRule="auto"/>
        <w:rPr>
          <w:sz w:val="24"/>
        </w:rPr>
      </w:pPr>
      <w:r w:rsidRPr="00C55D91">
        <w:rPr>
          <w:sz w:val="24"/>
        </w:rPr>
        <w:t xml:space="preserve">In the </w:t>
      </w:r>
      <w:r w:rsidRPr="00366F05">
        <w:rPr>
          <w:b/>
          <w:bCs/>
          <w:sz w:val="24"/>
        </w:rPr>
        <w:t xml:space="preserve">Admin </w:t>
      </w:r>
      <w:r w:rsidRPr="00C55D91">
        <w:rPr>
          <w:sz w:val="24"/>
        </w:rPr>
        <w:t xml:space="preserve">section, </w:t>
      </w:r>
      <w:r w:rsidR="008D10B1">
        <w:rPr>
          <w:sz w:val="24"/>
        </w:rPr>
        <w:t>locate</w:t>
      </w:r>
      <w:r w:rsidRPr="00C55D91">
        <w:rPr>
          <w:sz w:val="24"/>
        </w:rPr>
        <w:t xml:space="preserve"> a link or menu item labeled "</w:t>
      </w:r>
      <w:r w:rsidRPr="008D10B1">
        <w:rPr>
          <w:b/>
          <w:bCs/>
          <w:sz w:val="24"/>
        </w:rPr>
        <w:t>Platform Configuration</w:t>
      </w:r>
      <w:r w:rsidRPr="00C55D91">
        <w:rPr>
          <w:sz w:val="24"/>
        </w:rPr>
        <w:t>"</w:t>
      </w:r>
      <w:r w:rsidR="008D10B1">
        <w:rPr>
          <w:sz w:val="24"/>
        </w:rPr>
        <w:t>,</w:t>
      </w:r>
      <w:r w:rsidRPr="00C55D91">
        <w:rPr>
          <w:sz w:val="24"/>
        </w:rPr>
        <w:t xml:space="preserve"> </w:t>
      </w:r>
      <w:r w:rsidRPr="008D10B1">
        <w:rPr>
          <w:b/>
          <w:bCs/>
          <w:sz w:val="24"/>
        </w:rPr>
        <w:t>General Configuration</w:t>
      </w:r>
      <w:r w:rsidRPr="00C55D91">
        <w:rPr>
          <w:sz w:val="24"/>
        </w:rPr>
        <w:t>," or something similar. The exact wording might vary slightly depending on the Artifactory version.</w:t>
      </w:r>
    </w:p>
    <w:p w14:paraId="5EC1D7C9" w14:textId="3F207059" w:rsidR="00C55D91" w:rsidRDefault="00C55D91" w:rsidP="00C55D91">
      <w:pPr>
        <w:numPr>
          <w:ilvl w:val="1"/>
          <w:numId w:val="26"/>
        </w:numPr>
        <w:spacing w:line="276" w:lineRule="auto"/>
        <w:rPr>
          <w:sz w:val="24"/>
        </w:rPr>
      </w:pPr>
      <w:r w:rsidRPr="00C55D91">
        <w:rPr>
          <w:sz w:val="24"/>
        </w:rPr>
        <w:t xml:space="preserve">Click on </w:t>
      </w:r>
      <w:r w:rsidR="008D10B1">
        <w:rPr>
          <w:sz w:val="24"/>
        </w:rPr>
        <w:t>this option to proceed to the configuration settings</w:t>
      </w:r>
    </w:p>
    <w:p w14:paraId="51FBC7C9" w14:textId="22353272" w:rsidR="00C55D91" w:rsidRDefault="00C55D91" w:rsidP="00C55D91">
      <w:pPr>
        <w:pStyle w:val="ListParagraph"/>
        <w:numPr>
          <w:ilvl w:val="0"/>
          <w:numId w:val="25"/>
        </w:numPr>
      </w:pPr>
      <w:bookmarkStart w:id="13" w:name="OLE_LINK45"/>
      <w:r w:rsidRPr="00C55D91">
        <w:rPr>
          <w:b/>
        </w:rPr>
        <w:t>Select</w:t>
      </w:r>
      <w:r w:rsidRPr="00366F05">
        <w:rPr>
          <w:b/>
        </w:rPr>
        <w:t xml:space="preserve"> Repositories</w:t>
      </w:r>
      <w:r w:rsidRPr="00C55D91">
        <w:rPr>
          <w:b/>
        </w:rPr>
        <w:t xml:space="preserve"> from the menu:</w:t>
      </w:r>
      <w:r w:rsidRPr="00C55D91">
        <w:rPr>
          <w:b/>
        </w:rPr>
        <w:br/>
      </w:r>
    </w:p>
    <w:p w14:paraId="432C5E3C" w14:textId="77777777" w:rsidR="00C55D91" w:rsidRPr="00C55D91" w:rsidRDefault="00C55D91" w:rsidP="00C55D91">
      <w:pPr>
        <w:pStyle w:val="ListParagraph"/>
        <w:numPr>
          <w:ilvl w:val="0"/>
          <w:numId w:val="28"/>
        </w:numPr>
      </w:pPr>
      <w:r w:rsidRPr="00C55D91">
        <w:lastRenderedPageBreak/>
        <w:t xml:space="preserve">In the </w:t>
      </w:r>
      <w:r w:rsidRPr="008D10B1">
        <w:rPr>
          <w:b/>
          <w:bCs/>
        </w:rPr>
        <w:t>Platform Configuration</w:t>
      </w:r>
      <w:r w:rsidRPr="00C55D91">
        <w:t xml:space="preserve"> section, you'll see a menu or list of configuration options.</w:t>
      </w:r>
    </w:p>
    <w:p w14:paraId="1827F313" w14:textId="58F709C5" w:rsidR="00C55D91" w:rsidRPr="00C55D91" w:rsidRDefault="00C55D91" w:rsidP="00C55D91">
      <w:pPr>
        <w:pStyle w:val="ListParagraph"/>
        <w:numPr>
          <w:ilvl w:val="0"/>
          <w:numId w:val="28"/>
        </w:numPr>
        <w:spacing w:after="240"/>
      </w:pPr>
      <w:r w:rsidRPr="00C55D91">
        <w:t>Find and click on "</w:t>
      </w:r>
      <w:r w:rsidRPr="008D10B1">
        <w:rPr>
          <w:b/>
          <w:bCs/>
        </w:rPr>
        <w:t>Repositories</w:t>
      </w:r>
      <w:r w:rsidRPr="00C55D91">
        <w:t>." This will take you to the repository management page</w:t>
      </w:r>
      <w:r w:rsidR="00366F05">
        <w:t xml:space="preserve"> </w:t>
      </w:r>
      <w:r w:rsidR="008D10B1">
        <w:t xml:space="preserve">where you can configure Docker and other </w:t>
      </w:r>
      <w:proofErr w:type="spellStart"/>
      <w:r w:rsidR="008D10B1">
        <w:t>repositiories</w:t>
      </w:r>
      <w:proofErr w:type="spellEnd"/>
      <w:r w:rsidR="008D10B1">
        <w:t xml:space="preserve"> as in the screenshot below</w:t>
      </w:r>
      <w:r w:rsidRPr="00C55D91">
        <w:t>.</w:t>
      </w:r>
    </w:p>
    <w:bookmarkEnd w:id="13"/>
    <w:p w14:paraId="59142B22" w14:textId="3BD2E3AA" w:rsidR="00C55D91" w:rsidRPr="00C55D91" w:rsidRDefault="00C55D91" w:rsidP="00C55D91">
      <w:pPr>
        <w:spacing w:line="276" w:lineRule="auto"/>
        <w:ind w:left="360"/>
        <w:rPr>
          <w:sz w:val="24"/>
        </w:rPr>
      </w:pPr>
      <w:r>
        <w:rPr>
          <w:b/>
          <w:noProof/>
        </w:rPr>
        <w:drawing>
          <wp:inline distT="114300" distB="114300" distL="114300" distR="114300" wp14:anchorId="2474CFB0" wp14:editId="01BCC8CA">
            <wp:extent cx="5731200" cy="3073400"/>
            <wp:effectExtent l="12700" t="12700" r="9525" b="1270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B3C92" w14:textId="77777777" w:rsidR="00D96158" w:rsidRDefault="00D96158" w:rsidP="00D96158"/>
    <w:p w14:paraId="218F2A48" w14:textId="1A23BA35" w:rsidR="00D96158" w:rsidRPr="00D96158" w:rsidRDefault="00D96158" w:rsidP="00D96158">
      <w:pPr>
        <w:rPr>
          <w:b/>
          <w:bCs/>
          <w:sz w:val="32"/>
          <w:szCs w:val="32"/>
        </w:rPr>
      </w:pPr>
      <w:r w:rsidRPr="00D96158">
        <w:rPr>
          <w:b/>
          <w:bCs/>
          <w:sz w:val="32"/>
          <w:szCs w:val="32"/>
        </w:rPr>
        <w:t xml:space="preserve">Cloud-Based </w:t>
      </w:r>
      <w:proofErr w:type="spellStart"/>
      <w:r w:rsidRPr="00D96158">
        <w:rPr>
          <w:b/>
          <w:bCs/>
          <w:sz w:val="32"/>
          <w:szCs w:val="32"/>
        </w:rPr>
        <w:t>JFrog</w:t>
      </w:r>
      <w:proofErr w:type="spellEnd"/>
      <w:r w:rsidRPr="00D96158">
        <w:rPr>
          <w:b/>
          <w:bCs/>
          <w:sz w:val="32"/>
          <w:szCs w:val="32"/>
        </w:rPr>
        <w:t xml:space="preserve"> Artifactory Integration via Okta</w:t>
      </w:r>
    </w:p>
    <w:p w14:paraId="5F217269" w14:textId="77777777" w:rsidR="00D96158" w:rsidRDefault="00D96158" w:rsidP="00D96158">
      <w:pPr>
        <w:rPr>
          <w:sz w:val="24"/>
        </w:rPr>
      </w:pPr>
    </w:p>
    <w:p w14:paraId="0C55D60A" w14:textId="17241AB6" w:rsidR="00D96158" w:rsidRPr="00D96158" w:rsidRDefault="00D96158" w:rsidP="00D96158">
      <w:pPr>
        <w:rPr>
          <w:sz w:val="24"/>
        </w:rPr>
      </w:pPr>
      <w:r w:rsidRPr="00D96158">
        <w:rPr>
          <w:sz w:val="24"/>
        </w:rPr>
        <w:t xml:space="preserve">Login to </w:t>
      </w:r>
      <w:r w:rsidRPr="00D96158">
        <w:rPr>
          <w:sz w:val="24"/>
        </w:rPr>
        <w:t>BOKF</w:t>
      </w:r>
      <w:r w:rsidRPr="00D96158">
        <w:rPr>
          <w:sz w:val="24"/>
        </w:rPr>
        <w:t xml:space="preserve"> Cloud Environment via Okta</w:t>
      </w:r>
    </w:p>
    <w:p w14:paraId="559D54C7" w14:textId="77777777" w:rsidR="00D96158" w:rsidRDefault="00D96158" w:rsidP="00D96158">
      <w:pPr>
        <w:rPr>
          <w:b/>
          <w:bCs/>
        </w:rPr>
      </w:pPr>
    </w:p>
    <w:p w14:paraId="5400F4DB" w14:textId="0F5BF39C" w:rsidR="00D96158" w:rsidRDefault="00D96158" w:rsidP="00D96158">
      <w:r w:rsidRPr="00D96158">
        <w:rPr>
          <w:b/>
          <w:bCs/>
        </w:rPr>
        <w:t xml:space="preserve">Access </w:t>
      </w:r>
      <w:proofErr w:type="spellStart"/>
      <w:r w:rsidRPr="00D96158">
        <w:rPr>
          <w:b/>
          <w:bCs/>
        </w:rPr>
        <w:t>JFrog</w:t>
      </w:r>
      <w:proofErr w:type="spellEnd"/>
      <w:r w:rsidRPr="00D96158">
        <w:rPr>
          <w:b/>
          <w:bCs/>
        </w:rPr>
        <w:t xml:space="preserve"> Artifactory via Okta</w:t>
      </w:r>
      <w:r>
        <w:t>:</w:t>
      </w:r>
    </w:p>
    <w:p w14:paraId="43BE4A61" w14:textId="77777777" w:rsidR="00D96158" w:rsidRDefault="00D96158" w:rsidP="00D96158"/>
    <w:p w14:paraId="76383663" w14:textId="34FBC200" w:rsidR="00D96158" w:rsidRDefault="00D96158" w:rsidP="00D96158">
      <w:pPr>
        <w:pStyle w:val="ListParagraph"/>
        <w:numPr>
          <w:ilvl w:val="0"/>
          <w:numId w:val="54"/>
        </w:numPr>
      </w:pPr>
      <w:r>
        <w:t xml:space="preserve">Navigate to </w:t>
      </w:r>
      <w:r>
        <w:t xml:space="preserve">the </w:t>
      </w:r>
      <w:r>
        <w:t>Okta dashboard</w:t>
      </w:r>
      <w:r>
        <w:t>.</w:t>
      </w:r>
    </w:p>
    <w:p w14:paraId="658B7B49" w14:textId="160F633F" w:rsidR="00D96158" w:rsidRDefault="00D96158" w:rsidP="00D96158">
      <w:pPr>
        <w:pStyle w:val="ListParagraph"/>
        <w:numPr>
          <w:ilvl w:val="0"/>
          <w:numId w:val="54"/>
        </w:numPr>
      </w:pPr>
      <w:r w:rsidRPr="00D96158">
        <w:rPr>
          <w:b/>
          <w:bCs/>
        </w:rPr>
        <w:t>Log in to Okta</w:t>
      </w:r>
      <w:r>
        <w:t xml:space="preserve"> using your </w:t>
      </w:r>
      <w:r>
        <w:t xml:space="preserve">BOKF </w:t>
      </w:r>
      <w:r>
        <w:t>credentials.</w:t>
      </w:r>
    </w:p>
    <w:p w14:paraId="33057B02" w14:textId="04DCB039" w:rsidR="00D96158" w:rsidRDefault="00D96158" w:rsidP="00D96158">
      <w:pPr>
        <w:pStyle w:val="ListParagraph"/>
        <w:numPr>
          <w:ilvl w:val="0"/>
          <w:numId w:val="54"/>
        </w:numPr>
      </w:pPr>
      <w:r>
        <w:t xml:space="preserve">Once logged in, locate the </w:t>
      </w:r>
      <w:proofErr w:type="spellStart"/>
      <w:r>
        <w:t>JFrog</w:t>
      </w:r>
      <w:proofErr w:type="spellEnd"/>
      <w:r>
        <w:t xml:space="preserve"> Artifactory application in </w:t>
      </w:r>
      <w:r>
        <w:t xml:space="preserve">the </w:t>
      </w:r>
      <w:r>
        <w:t>Okta menu or dashboard.</w:t>
      </w:r>
    </w:p>
    <w:p w14:paraId="744CCD3F" w14:textId="2B53498F" w:rsidR="00D96158" w:rsidRDefault="00D96158" w:rsidP="00D96158">
      <w:pPr>
        <w:pStyle w:val="ListParagraph"/>
        <w:numPr>
          <w:ilvl w:val="0"/>
          <w:numId w:val="54"/>
        </w:numPr>
      </w:pPr>
      <w:r>
        <w:t xml:space="preserve">Click on the </w:t>
      </w:r>
      <w:proofErr w:type="spellStart"/>
      <w:r>
        <w:t>JFrog</w:t>
      </w:r>
      <w:proofErr w:type="spellEnd"/>
      <w:r>
        <w:t xml:space="preserve"> Artifactory application to be redirected to </w:t>
      </w:r>
      <w:proofErr w:type="spellStart"/>
      <w:r>
        <w:t>y</w:t>
      </w:r>
      <w:r>
        <w:t>BOKF</w:t>
      </w:r>
      <w:proofErr w:type="spellEnd"/>
      <w:r>
        <w:t xml:space="preserve"> </w:t>
      </w:r>
      <w:r>
        <w:t>cloud-based Artifactory instance. This will automatically log you in using Single Sign-On (SSO).</w:t>
      </w:r>
    </w:p>
    <w:p w14:paraId="5CA50301" w14:textId="77777777" w:rsidR="00D96158" w:rsidRDefault="00D96158" w:rsidP="00D96158">
      <w:pPr>
        <w:rPr>
          <w:b/>
          <w:bCs/>
        </w:rPr>
      </w:pPr>
    </w:p>
    <w:p w14:paraId="416ADBB4" w14:textId="0FCA3D79" w:rsidR="00D96158" w:rsidRDefault="00D96158" w:rsidP="00D96158">
      <w:r w:rsidRPr="00D96158">
        <w:rPr>
          <w:b/>
          <w:bCs/>
        </w:rPr>
        <w:t>Verify Login</w:t>
      </w:r>
      <w:r>
        <w:t>:</w:t>
      </w:r>
    </w:p>
    <w:p w14:paraId="3B7B5EEF" w14:textId="77777777" w:rsidR="00D96158" w:rsidRDefault="00D96158" w:rsidP="00D96158"/>
    <w:p w14:paraId="06F5C8CD" w14:textId="77777777" w:rsidR="00D96158" w:rsidRDefault="00D96158" w:rsidP="00D96158">
      <w:pPr>
        <w:pStyle w:val="ListParagraph"/>
        <w:numPr>
          <w:ilvl w:val="0"/>
          <w:numId w:val="55"/>
        </w:numPr>
      </w:pPr>
      <w:r>
        <w:lastRenderedPageBreak/>
        <w:t xml:space="preserve">After clicking on the Artifactory application, you should be taken to the </w:t>
      </w:r>
      <w:proofErr w:type="spellStart"/>
      <w:r>
        <w:t>JFrog</w:t>
      </w:r>
      <w:proofErr w:type="spellEnd"/>
      <w:r>
        <w:t xml:space="preserve"> Artifactory dashboard without needing to manually enter a username or password, as Okta manages your credentials.</w:t>
      </w:r>
    </w:p>
    <w:p w14:paraId="1E250903" w14:textId="77777777" w:rsidR="00D96158" w:rsidRDefault="00D96158" w:rsidP="00D96158">
      <w:pPr>
        <w:pStyle w:val="ListParagraph"/>
        <w:numPr>
          <w:ilvl w:val="0"/>
          <w:numId w:val="55"/>
        </w:numPr>
      </w:pPr>
      <w:r>
        <w:t>If prompted, confirm that you have access to the necessary repositories and tools within Artifactory.</w:t>
      </w:r>
    </w:p>
    <w:p w14:paraId="0DD775D6" w14:textId="77777777" w:rsidR="00D96158" w:rsidRPr="00D96158" w:rsidRDefault="00D96158" w:rsidP="00D96158">
      <w:pPr>
        <w:rPr>
          <w:b/>
          <w:bCs/>
        </w:rPr>
      </w:pPr>
      <w:r w:rsidRPr="00D96158">
        <w:rPr>
          <w:b/>
          <w:bCs/>
        </w:rPr>
        <w:t>Navigate to Platform Configurations</w:t>
      </w:r>
    </w:p>
    <w:p w14:paraId="1DD039A2" w14:textId="77777777" w:rsidR="00D96158" w:rsidRDefault="00D96158" w:rsidP="00D96158">
      <w:pPr>
        <w:pStyle w:val="ListParagraph"/>
        <w:numPr>
          <w:ilvl w:val="0"/>
          <w:numId w:val="56"/>
        </w:numPr>
      </w:pPr>
      <w:r>
        <w:t xml:space="preserve">After logging in to </w:t>
      </w:r>
      <w:proofErr w:type="spellStart"/>
      <w:r>
        <w:t>JFrog</w:t>
      </w:r>
      <w:proofErr w:type="spellEnd"/>
      <w:r>
        <w:t xml:space="preserve"> Artifactory, you will be directed to the cloud-based Artifactory dashboard.</w:t>
      </w:r>
    </w:p>
    <w:p w14:paraId="583FB9BE" w14:textId="77777777" w:rsidR="00D96158" w:rsidRDefault="00D96158" w:rsidP="00D96158">
      <w:pPr>
        <w:pStyle w:val="ListParagraph"/>
        <w:numPr>
          <w:ilvl w:val="0"/>
          <w:numId w:val="56"/>
        </w:numPr>
      </w:pPr>
      <w:r>
        <w:t>Click the gear icon (settings) in the top-left corner to open the Platform Configurations screen.</w:t>
      </w:r>
    </w:p>
    <w:p w14:paraId="1FC58937" w14:textId="77777777" w:rsidR="00D96158" w:rsidRDefault="00D96158" w:rsidP="00D96158">
      <w:pPr>
        <w:pStyle w:val="ListParagraph"/>
        <w:numPr>
          <w:ilvl w:val="0"/>
          <w:numId w:val="56"/>
        </w:numPr>
      </w:pPr>
      <w:r>
        <w:t>In the Platform Configurations menu, select the Repositories option to access the repository management page.</w:t>
      </w:r>
    </w:p>
    <w:p w14:paraId="0FB47035" w14:textId="77777777" w:rsidR="00C55D91" w:rsidRDefault="00C55D91" w:rsidP="00304329">
      <w:pPr>
        <w:pStyle w:val="Heading1"/>
      </w:pPr>
    </w:p>
    <w:p w14:paraId="2ADFC34A" w14:textId="77777777" w:rsidR="00D96158" w:rsidRPr="00D96158" w:rsidRDefault="00D96158" w:rsidP="00D96158">
      <w:pPr>
        <w:rPr>
          <w:b/>
          <w:bCs/>
        </w:rPr>
      </w:pPr>
      <w:r w:rsidRPr="00D96158">
        <w:rPr>
          <w:b/>
          <w:bCs/>
        </w:rPr>
        <w:t>Working with Cloud-Based Artifactory</w:t>
      </w:r>
    </w:p>
    <w:p w14:paraId="6553C373" w14:textId="77777777" w:rsidR="00D96158" w:rsidRDefault="00D96158" w:rsidP="00D96158">
      <w:r>
        <w:t>From this point, you can configure repositories and manage Docker images as you would with a self-hosted instance.</w:t>
      </w:r>
    </w:p>
    <w:p w14:paraId="597DFD40" w14:textId="4B22F52A" w:rsidR="00D96158" w:rsidRDefault="00D96158" w:rsidP="00D96158">
      <w:r>
        <w:t xml:space="preserve">The main difference is that you will use </w:t>
      </w:r>
      <w:r>
        <w:t>BOKF</w:t>
      </w:r>
      <w:r>
        <w:t xml:space="preserve"> cloud-based Artifactory URL, which will look something like:</w:t>
      </w:r>
    </w:p>
    <w:p w14:paraId="66905B97" w14:textId="77777777" w:rsidR="00D96158" w:rsidRDefault="00D96158" w:rsidP="00D96158"/>
    <w:p w14:paraId="40E5D7B3" w14:textId="35CBCD51" w:rsidR="00D96158" w:rsidRDefault="00D96158" w:rsidP="00D96158">
      <w:pPr>
        <w:ind w:left="720" w:firstLine="720"/>
      </w:pPr>
      <w:r>
        <w:t>https://&lt;company-name</w:t>
      </w:r>
      <w:proofErr w:type="gramStart"/>
      <w:r>
        <w:t>&gt;.jfrog.io</w:t>
      </w:r>
      <w:proofErr w:type="gramEnd"/>
      <w:r>
        <w:t>/artifactory/</w:t>
      </w:r>
    </w:p>
    <w:p w14:paraId="53F9A29A" w14:textId="77777777" w:rsidR="00D96158" w:rsidRPr="00D96158" w:rsidRDefault="00D96158" w:rsidP="00D96158"/>
    <w:p w14:paraId="558427CF" w14:textId="6489A60F" w:rsidR="00304329" w:rsidRDefault="00304329" w:rsidP="00304329">
      <w:pPr>
        <w:pStyle w:val="Heading1"/>
      </w:pPr>
      <w:r>
        <w:t xml:space="preserve">Configuring Docker </w:t>
      </w:r>
      <w:proofErr w:type="gramStart"/>
      <w:r w:rsidR="00540023">
        <w:t>To</w:t>
      </w:r>
      <w:proofErr w:type="gramEnd"/>
      <w:r w:rsidR="00540023">
        <w:t xml:space="preserve"> </w:t>
      </w:r>
      <w:r>
        <w:t>Use Artifactory</w:t>
      </w:r>
      <w:bookmarkEnd w:id="10"/>
    </w:p>
    <w:p w14:paraId="6D4A9E6B" w14:textId="6C544AEE" w:rsidR="00366F05" w:rsidRPr="008D10B1" w:rsidRDefault="00366F05" w:rsidP="008D2878">
      <w:pPr>
        <w:pStyle w:val="Heading4"/>
        <w:keepNext w:val="0"/>
        <w:keepLines w:val="0"/>
        <w:spacing w:before="240" w:after="40"/>
        <w:rPr>
          <w:strike/>
          <w:color w:val="000000"/>
        </w:rPr>
      </w:pPr>
      <w:bookmarkStart w:id="14" w:name="_Toc191388677"/>
      <w:r w:rsidRPr="008D10B1">
        <w:rPr>
          <w:caps w:val="0"/>
          <w:strike/>
          <w:color w:val="000000"/>
        </w:rPr>
        <w:t xml:space="preserve">Setting Up Docker Repositories </w:t>
      </w:r>
      <w:proofErr w:type="gramStart"/>
      <w:r w:rsidRPr="008D10B1">
        <w:rPr>
          <w:caps w:val="0"/>
          <w:strike/>
          <w:color w:val="000000"/>
        </w:rPr>
        <w:t>In</w:t>
      </w:r>
      <w:proofErr w:type="gramEnd"/>
      <w:r w:rsidRPr="008D10B1">
        <w:rPr>
          <w:caps w:val="0"/>
          <w:strike/>
          <w:color w:val="000000"/>
        </w:rPr>
        <w:t xml:space="preserve"> </w:t>
      </w:r>
      <w:proofErr w:type="spellStart"/>
      <w:r w:rsidRPr="008D10B1">
        <w:rPr>
          <w:caps w:val="0"/>
          <w:strike/>
          <w:color w:val="000000"/>
        </w:rPr>
        <w:t>JFrog</w:t>
      </w:r>
      <w:proofErr w:type="spellEnd"/>
      <w:r w:rsidRPr="008D10B1">
        <w:rPr>
          <w:caps w:val="0"/>
          <w:strike/>
          <w:color w:val="000000"/>
        </w:rPr>
        <w:t xml:space="preserve"> Artifactory</w:t>
      </w:r>
    </w:p>
    <w:p w14:paraId="1896CCE3" w14:textId="3E0BFF36" w:rsidR="008D2878" w:rsidRDefault="008D2878" w:rsidP="008D2878">
      <w:pPr>
        <w:pStyle w:val="Heading4"/>
        <w:keepNext w:val="0"/>
        <w:keepLines w:val="0"/>
        <w:spacing w:before="240" w:after="40"/>
        <w:rPr>
          <w:b w:val="0"/>
          <w:color w:val="000000"/>
        </w:rPr>
      </w:pPr>
      <w:r>
        <w:rPr>
          <w:color w:val="000000"/>
        </w:rPr>
        <w:t>Add Local Docker Repository</w:t>
      </w:r>
    </w:p>
    <w:p w14:paraId="4FE919C6" w14:textId="77777777" w:rsidR="008D10B1" w:rsidRPr="008D10B1" w:rsidRDefault="008D10B1" w:rsidP="008D10B1">
      <w:pPr>
        <w:rPr>
          <w:sz w:val="24"/>
        </w:rPr>
      </w:pPr>
      <w:r w:rsidRPr="008D10B1">
        <w:rPr>
          <w:sz w:val="24"/>
        </w:rPr>
        <w:t>This repository will store your custom Docker images that you will create in a later step.</w:t>
      </w:r>
    </w:p>
    <w:p w14:paraId="42F3839A" w14:textId="2AB1EBB3" w:rsidR="008D2878" w:rsidRDefault="008D2878" w:rsidP="008D2878">
      <w:pPr>
        <w:spacing w:before="240" w:after="240"/>
      </w:pPr>
      <w:r>
        <w:t xml:space="preserve">Expand the </w:t>
      </w:r>
      <w:r w:rsidRPr="00366F05">
        <w:rPr>
          <w:b/>
          <w:bCs/>
        </w:rPr>
        <w:t>Create a Repository</w:t>
      </w:r>
      <w:r>
        <w:t xml:space="preserve"> menu and select the Local menu item. You will be presented with different choices for a package type</w:t>
      </w:r>
      <w:r w:rsidR="008D10B1">
        <w:t>s</w:t>
      </w:r>
      <w:r>
        <w:t>. Select the Docker package type.</w:t>
      </w:r>
    </w:p>
    <w:p w14:paraId="72B52B55" w14:textId="1FBDB9AD" w:rsidR="008D2878" w:rsidRDefault="008D2878" w:rsidP="00565A08">
      <w:pPr>
        <w:pStyle w:val="Heading2"/>
      </w:pPr>
      <w:r>
        <w:rPr>
          <w:b w:val="0"/>
          <w:noProof/>
        </w:rPr>
        <w:lastRenderedPageBreak/>
        <w:drawing>
          <wp:inline distT="114300" distB="114300" distL="114300" distR="114300" wp14:anchorId="4C88DEFD" wp14:editId="0DD57ADE">
            <wp:extent cx="5404728" cy="2899879"/>
            <wp:effectExtent l="12700" t="12700" r="18415" b="8890"/>
            <wp:docPr id="8" name="image1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4728" cy="2899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77DFD" w14:textId="77777777" w:rsidR="008D10B1" w:rsidRPr="008D10B1" w:rsidRDefault="008D10B1" w:rsidP="008D10B1">
      <w:pPr>
        <w:rPr>
          <w:sz w:val="24"/>
        </w:rPr>
      </w:pPr>
      <w:r w:rsidRPr="008D10B1">
        <w:rPr>
          <w:sz w:val="24"/>
        </w:rPr>
        <w:t>Enter the Repository Key as "docker-dev-local" and leave the other settings as default.</w:t>
      </w:r>
    </w:p>
    <w:p w14:paraId="6F9401A0" w14:textId="1C0F4D84" w:rsidR="008D10B1" w:rsidRPr="008D10B1" w:rsidRDefault="008D10B1" w:rsidP="008D10B1">
      <w:pPr>
        <w:spacing w:before="240" w:after="240"/>
        <w:rPr>
          <w:noProof/>
          <w:sz w:val="24"/>
        </w:rPr>
      </w:pPr>
      <w:r w:rsidRPr="008D10B1">
        <w:rPr>
          <w:sz w:val="24"/>
        </w:rPr>
        <w:t>Click the "Create Local Repository" button to complete this step</w:t>
      </w:r>
      <w:r w:rsidRPr="008D10B1">
        <w:rPr>
          <w:sz w:val="24"/>
        </w:rPr>
        <w:t>.</w:t>
      </w:r>
      <w:r w:rsidRPr="008D10B1">
        <w:rPr>
          <w:noProof/>
          <w:sz w:val="24"/>
        </w:rPr>
        <w:t xml:space="preserve"> </w:t>
      </w:r>
    </w:p>
    <w:p w14:paraId="1A219451" w14:textId="2EEDB05F" w:rsidR="00366F05" w:rsidRDefault="00366F05" w:rsidP="008D10B1">
      <w:pPr>
        <w:spacing w:before="240" w:after="240"/>
        <w:rPr>
          <w:color w:val="2F2F2F"/>
          <w:sz w:val="24"/>
          <w:shd w:val="clear" w:color="auto" w:fill="F3F3F3"/>
        </w:rPr>
      </w:pPr>
      <w:r>
        <w:rPr>
          <w:noProof/>
        </w:rPr>
        <w:drawing>
          <wp:inline distT="114300" distB="114300" distL="114300" distR="114300" wp14:anchorId="164425BC" wp14:editId="4F68502C">
            <wp:extent cx="5310296" cy="2849212"/>
            <wp:effectExtent l="12700" t="12700" r="11430" b="8890"/>
            <wp:docPr id="7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296" cy="2849212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1CA06F7" w14:textId="71364D46" w:rsidR="00366F05" w:rsidRPr="00366F05" w:rsidRDefault="00366F05" w:rsidP="00565A08">
      <w:pPr>
        <w:pStyle w:val="Heading2"/>
        <w:rPr>
          <w:b w:val="0"/>
          <w:bCs/>
          <w:sz w:val="24"/>
          <w:szCs w:val="24"/>
        </w:rPr>
      </w:pPr>
      <w:r w:rsidRPr="00366F05">
        <w:rPr>
          <w:b w:val="0"/>
          <w:bCs/>
          <w:sz w:val="24"/>
          <w:szCs w:val="24"/>
        </w:rPr>
        <w:t>You should now see your new local Docker repository in the Local repository list.</w:t>
      </w:r>
    </w:p>
    <w:p w14:paraId="69BD3824" w14:textId="77777777" w:rsidR="00366F05" w:rsidRDefault="00366F05" w:rsidP="00366F05">
      <w:pPr>
        <w:pStyle w:val="Heading4"/>
        <w:keepNext w:val="0"/>
        <w:keepLines w:val="0"/>
        <w:spacing w:before="240" w:after="40"/>
        <w:rPr>
          <w:color w:val="000000"/>
        </w:rPr>
      </w:pPr>
    </w:p>
    <w:p w14:paraId="2CADD438" w14:textId="4B0A6B25" w:rsidR="00366F05" w:rsidRDefault="00366F05" w:rsidP="00366F05">
      <w:pPr>
        <w:pStyle w:val="Heading4"/>
        <w:keepNext w:val="0"/>
        <w:keepLines w:val="0"/>
        <w:spacing w:before="240" w:after="40"/>
        <w:rPr>
          <w:b w:val="0"/>
          <w:color w:val="000000"/>
        </w:rPr>
      </w:pPr>
      <w:r>
        <w:rPr>
          <w:color w:val="000000"/>
        </w:rPr>
        <w:t>Add Remote Docker Repository</w:t>
      </w:r>
    </w:p>
    <w:p w14:paraId="55BC521F" w14:textId="77777777" w:rsidR="008D10B1" w:rsidRPr="008D10B1" w:rsidRDefault="008D10B1" w:rsidP="008D10B1">
      <w:pPr>
        <w:rPr>
          <w:sz w:val="24"/>
        </w:rPr>
      </w:pPr>
      <w:r w:rsidRPr="008D10B1">
        <w:rPr>
          <w:sz w:val="24"/>
        </w:rPr>
        <w:t>This repository will act as a caching proxy for storing third-party Docker images, such as those from Docker Hub or other external registries.</w:t>
      </w:r>
    </w:p>
    <w:p w14:paraId="3F44016A" w14:textId="341E6BDE" w:rsidR="00366F05" w:rsidRPr="008D10B1" w:rsidRDefault="008D10B1" w:rsidP="00366F05">
      <w:pPr>
        <w:pStyle w:val="Heading2"/>
        <w:rPr>
          <w:b w:val="0"/>
          <w:bCs/>
          <w:sz w:val="24"/>
          <w:szCs w:val="24"/>
        </w:rPr>
      </w:pPr>
      <w:proofErr w:type="gramStart"/>
      <w:r w:rsidRPr="008D10B1">
        <w:rPr>
          <w:b w:val="0"/>
          <w:bCs/>
          <w:sz w:val="24"/>
          <w:szCs w:val="24"/>
        </w:rPr>
        <w:lastRenderedPageBreak/>
        <w:t>Similar to</w:t>
      </w:r>
      <w:proofErr w:type="gramEnd"/>
      <w:r w:rsidRPr="008D10B1">
        <w:rPr>
          <w:b w:val="0"/>
          <w:bCs/>
          <w:sz w:val="24"/>
          <w:szCs w:val="24"/>
        </w:rPr>
        <w:t xml:space="preserve"> the previous step,</w:t>
      </w:r>
      <w:r w:rsidR="00366F05" w:rsidRPr="008D10B1">
        <w:rPr>
          <w:b w:val="0"/>
          <w:bCs/>
          <w:sz w:val="24"/>
          <w:szCs w:val="24"/>
        </w:rPr>
        <w:t xml:space="preserve"> expand the </w:t>
      </w:r>
      <w:r w:rsidR="00366F05" w:rsidRPr="008D10B1">
        <w:rPr>
          <w:sz w:val="24"/>
          <w:szCs w:val="24"/>
        </w:rPr>
        <w:t>Create a Repository</w:t>
      </w:r>
      <w:r w:rsidR="00366F05" w:rsidRPr="008D10B1">
        <w:rPr>
          <w:b w:val="0"/>
          <w:bCs/>
          <w:sz w:val="24"/>
          <w:szCs w:val="24"/>
        </w:rPr>
        <w:t xml:space="preserve"> menu, but this time select the </w:t>
      </w:r>
      <w:r w:rsidR="00366F05" w:rsidRPr="008D10B1">
        <w:rPr>
          <w:sz w:val="24"/>
          <w:szCs w:val="24"/>
        </w:rPr>
        <w:t>Remote</w:t>
      </w:r>
      <w:r w:rsidR="00366F05" w:rsidRPr="008D10B1">
        <w:rPr>
          <w:b w:val="0"/>
          <w:bCs/>
          <w:sz w:val="24"/>
          <w:szCs w:val="24"/>
        </w:rPr>
        <w:t xml:space="preserve"> menu item. Again, </w:t>
      </w:r>
      <w:r>
        <w:rPr>
          <w:b w:val="0"/>
          <w:bCs/>
          <w:sz w:val="24"/>
          <w:szCs w:val="24"/>
        </w:rPr>
        <w:t>choose</w:t>
      </w:r>
      <w:r w:rsidR="00366F05" w:rsidRPr="008D10B1">
        <w:rPr>
          <w:b w:val="0"/>
          <w:bCs/>
          <w:sz w:val="24"/>
          <w:szCs w:val="24"/>
        </w:rPr>
        <w:t xml:space="preserve"> the Docker package type. </w:t>
      </w:r>
    </w:p>
    <w:p w14:paraId="5915972F" w14:textId="77777777" w:rsidR="00366F05" w:rsidRPr="008D10B1" w:rsidRDefault="00366F05" w:rsidP="00366F05">
      <w:pPr>
        <w:pStyle w:val="Heading2"/>
        <w:rPr>
          <w:b w:val="0"/>
          <w:bCs/>
          <w:sz w:val="24"/>
          <w:szCs w:val="24"/>
        </w:rPr>
      </w:pPr>
    </w:p>
    <w:p w14:paraId="3ADE546D" w14:textId="2EF71CB8" w:rsidR="00366F05" w:rsidRPr="008D10B1" w:rsidRDefault="00366F05" w:rsidP="00366F05">
      <w:pPr>
        <w:pStyle w:val="Heading2"/>
        <w:rPr>
          <w:b w:val="0"/>
          <w:bCs/>
          <w:sz w:val="24"/>
          <w:szCs w:val="24"/>
        </w:rPr>
      </w:pPr>
      <w:r w:rsidRPr="008D10B1">
        <w:rPr>
          <w:b w:val="0"/>
          <w:bCs/>
          <w:sz w:val="24"/>
          <w:szCs w:val="24"/>
        </w:rPr>
        <w:t>Enter the Repository Key “</w:t>
      </w:r>
      <w:bookmarkStart w:id="15" w:name="OLE_LINK55"/>
      <w:r w:rsidRPr="008D10B1">
        <w:rPr>
          <w:sz w:val="24"/>
          <w:szCs w:val="24"/>
        </w:rPr>
        <w:t>docker-hub-remote</w:t>
      </w:r>
      <w:bookmarkEnd w:id="15"/>
      <w:r w:rsidRPr="008D10B1">
        <w:rPr>
          <w:b w:val="0"/>
          <w:bCs/>
          <w:sz w:val="24"/>
          <w:szCs w:val="24"/>
        </w:rPr>
        <w:t>” and keep the rest of the default settings.</w:t>
      </w:r>
    </w:p>
    <w:p w14:paraId="53ACF131" w14:textId="48B03CDE" w:rsidR="00366F05" w:rsidRDefault="00366F05" w:rsidP="00565A08">
      <w:pPr>
        <w:pStyle w:val="Heading2"/>
      </w:pPr>
      <w:r>
        <w:rPr>
          <w:noProof/>
          <w:color w:val="2F2F2F"/>
          <w:sz w:val="24"/>
          <w:szCs w:val="24"/>
          <w:shd w:val="clear" w:color="auto" w:fill="F3F3F3"/>
        </w:rPr>
        <w:drawing>
          <wp:inline distT="114300" distB="114300" distL="114300" distR="114300" wp14:anchorId="2C1BE266" wp14:editId="44C91D0D">
            <wp:extent cx="5731200" cy="3073400"/>
            <wp:effectExtent l="12700" t="12700" r="9525" b="12700"/>
            <wp:docPr id="6" name="image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5DA078E" w14:textId="1CB59B46" w:rsidR="008D10B1" w:rsidRPr="008D10B1" w:rsidRDefault="008D10B1" w:rsidP="008D10B1">
      <w:pPr>
        <w:rPr>
          <w:sz w:val="24"/>
        </w:rPr>
      </w:pPr>
      <w:bookmarkStart w:id="16" w:name="_detsd5utqar3" w:colFirst="0" w:colLast="0"/>
      <w:bookmarkEnd w:id="16"/>
      <w:r w:rsidRPr="008D10B1">
        <w:rPr>
          <w:sz w:val="24"/>
        </w:rPr>
        <w:t>After creation, you should now see your new remote Docker repository in the Remote repository list</w:t>
      </w:r>
      <w:r w:rsidRPr="008D10B1">
        <w:rPr>
          <w:sz w:val="24"/>
        </w:rPr>
        <w:t xml:space="preserve"> as in the above screenshot.</w:t>
      </w:r>
    </w:p>
    <w:p w14:paraId="1345D7B0" w14:textId="77777777" w:rsidR="00366F05" w:rsidRDefault="00366F05" w:rsidP="00366F05">
      <w:pPr>
        <w:pStyle w:val="Heading4"/>
        <w:keepNext w:val="0"/>
        <w:keepLines w:val="0"/>
        <w:spacing w:before="240" w:after="40"/>
        <w:rPr>
          <w:color w:val="000000"/>
        </w:rPr>
      </w:pPr>
    </w:p>
    <w:p w14:paraId="52B0BA00" w14:textId="6457B19E" w:rsidR="00366F05" w:rsidRDefault="00366F05" w:rsidP="00366F05">
      <w:pPr>
        <w:pStyle w:val="Heading4"/>
        <w:keepNext w:val="0"/>
        <w:keepLines w:val="0"/>
        <w:spacing w:before="240" w:after="40"/>
        <w:rPr>
          <w:b w:val="0"/>
          <w:color w:val="000000"/>
        </w:rPr>
      </w:pPr>
      <w:r>
        <w:rPr>
          <w:color w:val="000000"/>
        </w:rPr>
        <w:t>Add Virtual Docker Repository</w:t>
      </w:r>
    </w:p>
    <w:p w14:paraId="764532FE" w14:textId="77777777" w:rsidR="008D10B1" w:rsidRDefault="008D10B1" w:rsidP="00366F05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sz w:val="24"/>
        </w:rPr>
      </w:pPr>
      <w:r w:rsidRPr="008D10B1">
        <w:rPr>
          <w:sz w:val="24"/>
        </w:rPr>
        <w:t>This repository will be set up to allow you to push your custom Docker images to your local repository and pull from either the local or remote repositories.</w:t>
      </w:r>
      <w:r>
        <w:rPr>
          <w:sz w:val="24"/>
        </w:rPr>
        <w:t xml:space="preserve"> </w:t>
      </w:r>
    </w:p>
    <w:p w14:paraId="2EE9A0AB" w14:textId="097C07D5" w:rsidR="00366F05" w:rsidRPr="008D10B1" w:rsidRDefault="00366F05" w:rsidP="00366F05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sz w:val="24"/>
        </w:rPr>
      </w:pPr>
      <w:r w:rsidRPr="008D10B1">
        <w:rPr>
          <w:sz w:val="24"/>
        </w:rPr>
        <w:t xml:space="preserve">Expand the </w:t>
      </w:r>
      <w:r w:rsidRPr="008D10B1">
        <w:rPr>
          <w:b/>
          <w:bCs/>
          <w:sz w:val="24"/>
        </w:rPr>
        <w:t>Create a Repository</w:t>
      </w:r>
      <w:r w:rsidRPr="008D10B1">
        <w:rPr>
          <w:sz w:val="24"/>
        </w:rPr>
        <w:t xml:space="preserve"> menu and select the </w:t>
      </w:r>
      <w:r w:rsidRPr="008D10B1">
        <w:rPr>
          <w:b/>
          <w:bCs/>
          <w:sz w:val="24"/>
        </w:rPr>
        <w:t>Virtual</w:t>
      </w:r>
      <w:r w:rsidRPr="008D10B1">
        <w:rPr>
          <w:sz w:val="24"/>
        </w:rPr>
        <w:t xml:space="preserve"> menu item. Select the Docker package type.  </w:t>
      </w:r>
    </w:p>
    <w:p w14:paraId="0504D30E" w14:textId="197776EC" w:rsidR="00366F05" w:rsidRPr="008D10B1" w:rsidRDefault="008D10B1" w:rsidP="00366F05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sz w:val="24"/>
        </w:rPr>
      </w:pPr>
      <w:r w:rsidRPr="008D10B1">
        <w:rPr>
          <w:sz w:val="24"/>
        </w:rPr>
        <w:t>You will need to do the following:</w:t>
      </w:r>
    </w:p>
    <w:p w14:paraId="25217151" w14:textId="32EDB73B" w:rsidR="00366F05" w:rsidRDefault="00366F05" w:rsidP="00366F05">
      <w:pPr>
        <w:pBdr>
          <w:top w:val="nil"/>
          <w:left w:val="nil"/>
          <w:bottom w:val="nil"/>
          <w:right w:val="nil"/>
          <w:between w:val="nil"/>
        </w:pBdr>
        <w:spacing w:before="240" w:after="240"/>
      </w:pPr>
      <w:r>
        <w:t xml:space="preserve">1. </w:t>
      </w:r>
      <w:r w:rsidRPr="008D10B1">
        <w:rPr>
          <w:b/>
          <w:bCs/>
        </w:rPr>
        <w:t>Enter the Repository Key</w:t>
      </w:r>
      <w:r>
        <w:t xml:space="preserve"> </w:t>
      </w:r>
      <w:r w:rsidR="008D10B1">
        <w:t xml:space="preserve">as </w:t>
      </w:r>
      <w:r>
        <w:t>“</w:t>
      </w:r>
      <w:r w:rsidRPr="00366F05">
        <w:rPr>
          <w:b/>
          <w:bCs/>
        </w:rPr>
        <w:t>docker</w:t>
      </w:r>
      <w:r>
        <w:t>”</w:t>
      </w:r>
      <w:r w:rsidR="008D10B1">
        <w:t>.</w:t>
      </w:r>
    </w:p>
    <w:p w14:paraId="7CF8D1E8" w14:textId="4FAE2BF7" w:rsidR="00366F05" w:rsidRDefault="00366F05" w:rsidP="00366F05">
      <w:r>
        <w:rPr>
          <w:noProof/>
        </w:rPr>
        <w:drawing>
          <wp:inline distT="114300" distB="114300" distL="114300" distR="114300" wp14:anchorId="67D98BB4" wp14:editId="33D70B8E">
            <wp:extent cx="2566988" cy="1024914"/>
            <wp:effectExtent l="12700" t="12700" r="11430" b="16510"/>
            <wp:docPr id="4" name="image5.png" descr="A red arrow pointing to a ke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A red arrow pointing to a key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02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3DBF6" w14:textId="77777777" w:rsidR="00366F05" w:rsidRDefault="00366F05" w:rsidP="00366F05"/>
    <w:p w14:paraId="3912F946" w14:textId="5E169265" w:rsidR="00366F05" w:rsidRDefault="00366F05" w:rsidP="008D10B1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</w:pPr>
      <w:r>
        <w:lastRenderedPageBreak/>
        <w:t xml:space="preserve">Scroll down the settings page </w:t>
      </w:r>
      <w:r>
        <w:t xml:space="preserve">to the </w:t>
      </w:r>
      <w:r w:rsidRPr="00366F05">
        <w:rPr>
          <w:b/>
          <w:bCs/>
        </w:rPr>
        <w:t>Available Repositories</w:t>
      </w:r>
      <w:r>
        <w:t xml:space="preserve"> </w:t>
      </w:r>
      <w:r>
        <w:t xml:space="preserve">and </w:t>
      </w:r>
      <w:r>
        <w:t>select</w:t>
      </w:r>
      <w:r>
        <w:t xml:space="preserve"> the </w:t>
      </w:r>
      <w:r w:rsidRPr="00366F05">
        <w:t>local</w:t>
      </w:r>
      <w:r>
        <w:t xml:space="preserve"> </w:t>
      </w:r>
      <w:r>
        <w:t>(</w:t>
      </w:r>
      <w:r w:rsidRPr="00366F05">
        <w:rPr>
          <w:b/>
          <w:bCs/>
        </w:rPr>
        <w:t>docker-dev-local</w:t>
      </w:r>
      <w:r>
        <w:t xml:space="preserve">) </w:t>
      </w:r>
      <w:r>
        <w:t xml:space="preserve">and </w:t>
      </w:r>
      <w:r w:rsidRPr="00366F05">
        <w:t xml:space="preserve">remote </w:t>
      </w:r>
      <w:r>
        <w:t>(</w:t>
      </w:r>
      <w:r w:rsidRPr="00366F05">
        <w:rPr>
          <w:b/>
          <w:bCs/>
        </w:rPr>
        <w:t>docker-hub-remote</w:t>
      </w:r>
      <w:r>
        <w:t xml:space="preserve">) </w:t>
      </w:r>
      <w:r w:rsidR="008D10B1">
        <w:t>D</w:t>
      </w:r>
      <w:r>
        <w:t xml:space="preserve">ocker repositories </w:t>
      </w:r>
      <w:r w:rsidR="008D10B1">
        <w:t>(from s</w:t>
      </w:r>
      <w:r>
        <w:t>teps 2 and 3</w:t>
      </w:r>
      <w:r w:rsidR="008D10B1">
        <w:t xml:space="preserve">) to the list. </w:t>
      </w:r>
      <w:r>
        <w:t xml:space="preserve">The order of these repositories in the list will determine the order used to resolve the dependencies required for building your </w:t>
      </w:r>
      <w:r w:rsidR="008D10B1">
        <w:t>D</w:t>
      </w:r>
      <w:r>
        <w:t>ocker image</w:t>
      </w:r>
      <w:r w:rsidR="008D10B1">
        <w:t>.</w:t>
      </w:r>
    </w:p>
    <w:p w14:paraId="11B070DD" w14:textId="4685BF74" w:rsidR="00366F05" w:rsidRDefault="00366F05" w:rsidP="00366F05">
      <w:pPr>
        <w:pBdr>
          <w:top w:val="nil"/>
          <w:left w:val="nil"/>
          <w:bottom w:val="nil"/>
          <w:right w:val="nil"/>
          <w:between w:val="nil"/>
        </w:pBdr>
        <w:spacing w:before="240" w:after="240"/>
      </w:pPr>
      <w:r>
        <w:rPr>
          <w:noProof/>
          <w:color w:val="2F2F2F"/>
          <w:shd w:val="clear" w:color="auto" w:fill="F3F3F3"/>
        </w:rPr>
        <w:drawing>
          <wp:inline distT="114300" distB="114300" distL="114300" distR="114300" wp14:anchorId="140EA534" wp14:editId="69522E44">
            <wp:extent cx="5943600" cy="3606800"/>
            <wp:effectExtent l="12700" t="12700" r="12700" b="12700"/>
            <wp:docPr id="10" name="image7.png" descr="Screens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 descr="Screens screenshot of a compu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3C0416" w14:textId="142D9453" w:rsidR="008D10B1" w:rsidRDefault="008D10B1" w:rsidP="008D10B1">
      <w:pPr>
        <w:pStyle w:val="ListParagraph"/>
        <w:numPr>
          <w:ilvl w:val="0"/>
          <w:numId w:val="26"/>
        </w:numPr>
      </w:pPr>
      <w:r>
        <w:t xml:space="preserve">Set the </w:t>
      </w:r>
      <w:r w:rsidRPr="008D10B1">
        <w:rPr>
          <w:b/>
          <w:bCs/>
        </w:rPr>
        <w:t>Default Deployment Repository</w:t>
      </w:r>
      <w:r>
        <w:t>: Select the local repository you created in step 2 (i.e., docker-dev-local) as the Default Deployment Repository. This repository will receive the Docker images you push. Keep the rest of the default settings.</w:t>
      </w:r>
    </w:p>
    <w:p w14:paraId="5916E549" w14:textId="5D33ADBB" w:rsidR="00366F05" w:rsidRDefault="00366F05" w:rsidP="00366F05">
      <w:r>
        <w:rPr>
          <w:noProof/>
          <w:color w:val="2F2F2F"/>
          <w:shd w:val="clear" w:color="auto" w:fill="F3F3F3"/>
        </w:rPr>
        <w:drawing>
          <wp:inline distT="114300" distB="114300" distL="114300" distR="114300" wp14:anchorId="229CD120" wp14:editId="35765581">
            <wp:extent cx="2929194" cy="1309688"/>
            <wp:effectExtent l="12700" t="12700" r="17780" b="11430"/>
            <wp:docPr id="9" name="image1.png" descr="A close-up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A close-up of a computer screen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9194" cy="130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B75A2" w14:textId="215FEAD9" w:rsidR="00366F05" w:rsidRPr="00366F05" w:rsidRDefault="00366F05" w:rsidP="00366F05">
      <w:pPr>
        <w:rPr>
          <w:sz w:val="24"/>
          <w:lang w:val="en-GB"/>
        </w:rPr>
      </w:pPr>
      <w:r w:rsidRPr="00366F05">
        <w:rPr>
          <w:sz w:val="24"/>
          <w:lang w:val="en-GB"/>
        </w:rPr>
        <w:t xml:space="preserve">Click the </w:t>
      </w:r>
      <w:r w:rsidRPr="00366F05">
        <w:rPr>
          <w:b/>
          <w:bCs/>
          <w:sz w:val="24"/>
          <w:lang w:val="en-GB"/>
        </w:rPr>
        <w:t>Create Virtual Repository</w:t>
      </w:r>
      <w:r w:rsidRPr="00366F05">
        <w:rPr>
          <w:sz w:val="24"/>
          <w:lang w:val="en-GB"/>
        </w:rPr>
        <w:t xml:space="preserve"> </w:t>
      </w:r>
      <w:proofErr w:type="gramStart"/>
      <w:r w:rsidRPr="00366F05">
        <w:rPr>
          <w:sz w:val="24"/>
          <w:lang w:val="en-GB"/>
        </w:rPr>
        <w:t>button</w:t>
      </w:r>
      <w:r w:rsidR="008D10B1">
        <w:rPr>
          <w:sz w:val="24"/>
          <w:lang w:val="en-GB"/>
        </w:rPr>
        <w:t>,</w:t>
      </w:r>
      <w:r w:rsidRPr="00366F05">
        <w:rPr>
          <w:sz w:val="24"/>
          <w:lang w:val="en-GB"/>
        </w:rPr>
        <w:t xml:space="preserve"> and</w:t>
      </w:r>
      <w:proofErr w:type="gramEnd"/>
      <w:r w:rsidRPr="00366F05">
        <w:rPr>
          <w:sz w:val="24"/>
          <w:lang w:val="en-GB"/>
        </w:rPr>
        <w:t xml:space="preserve"> skip through the client setup prompt. You should now see your new virtual Docker repository in the </w:t>
      </w:r>
      <w:r w:rsidRPr="00366F05">
        <w:rPr>
          <w:b/>
          <w:bCs/>
          <w:sz w:val="24"/>
          <w:lang w:val="en-GB"/>
        </w:rPr>
        <w:t>Virtual repository</w:t>
      </w:r>
      <w:r w:rsidRPr="00366F05">
        <w:rPr>
          <w:sz w:val="24"/>
          <w:lang w:val="en-GB"/>
        </w:rPr>
        <w:t xml:space="preserve"> list.</w:t>
      </w:r>
    </w:p>
    <w:p w14:paraId="510C79C5" w14:textId="77777777" w:rsidR="00366F05" w:rsidRPr="00366F05" w:rsidRDefault="00366F05" w:rsidP="00366F05">
      <w:pPr>
        <w:rPr>
          <w:sz w:val="24"/>
        </w:rPr>
      </w:pPr>
    </w:p>
    <w:p w14:paraId="614F39D2" w14:textId="77777777" w:rsidR="00366F05" w:rsidRDefault="00304329" w:rsidP="00565A08">
      <w:pPr>
        <w:pStyle w:val="Heading2"/>
      </w:pPr>
      <w:bookmarkStart w:id="17" w:name="_Toc191388678"/>
      <w:bookmarkEnd w:id="14"/>
      <w:r>
        <w:lastRenderedPageBreak/>
        <w:t xml:space="preserve">Configuring Docker </w:t>
      </w:r>
      <w:r w:rsidR="00540023">
        <w:t xml:space="preserve">Clients </w:t>
      </w:r>
      <w:proofErr w:type="gramStart"/>
      <w:r w:rsidR="00540023">
        <w:t>To</w:t>
      </w:r>
      <w:proofErr w:type="gramEnd"/>
      <w:r w:rsidR="00540023">
        <w:t xml:space="preserve"> Use </w:t>
      </w:r>
      <w:r>
        <w:t>Artifactor</w:t>
      </w:r>
      <w:r w:rsidR="00366F05">
        <w:t>y</w:t>
      </w:r>
    </w:p>
    <w:p w14:paraId="3C0F77F4" w14:textId="1971006B" w:rsidR="00366F05" w:rsidRDefault="00366F05" w:rsidP="00366F05">
      <w:pPr>
        <w:rPr>
          <w:sz w:val="24"/>
        </w:rPr>
      </w:pPr>
      <w:r w:rsidRPr="00366F05">
        <w:rPr>
          <w:sz w:val="24"/>
        </w:rPr>
        <w:t xml:space="preserve">Configuring Docker clients to use </w:t>
      </w:r>
      <w:proofErr w:type="spellStart"/>
      <w:r w:rsidRPr="00366F05">
        <w:rPr>
          <w:sz w:val="24"/>
        </w:rPr>
        <w:t>JFrog</w:t>
      </w:r>
      <w:proofErr w:type="spellEnd"/>
      <w:r w:rsidRPr="00366F05">
        <w:rPr>
          <w:sz w:val="24"/>
        </w:rPr>
        <w:t xml:space="preserve"> Artifactory requires setting up authentication so that Docker client can push and pull images from Artifactory. The below steps </w:t>
      </w:r>
      <w:proofErr w:type="gramStart"/>
      <w:r w:rsidRPr="00366F05">
        <w:rPr>
          <w:sz w:val="24"/>
        </w:rPr>
        <w:t>shows</w:t>
      </w:r>
      <w:proofErr w:type="gramEnd"/>
      <w:r w:rsidRPr="00366F05">
        <w:rPr>
          <w:sz w:val="24"/>
        </w:rPr>
        <w:t xml:space="preserve"> how to configure Docker client to use </w:t>
      </w:r>
      <w:proofErr w:type="spellStart"/>
      <w:r w:rsidRPr="00366F05">
        <w:rPr>
          <w:sz w:val="24"/>
        </w:rPr>
        <w:t>JFrog</w:t>
      </w:r>
      <w:proofErr w:type="spellEnd"/>
      <w:r w:rsidRPr="00366F05">
        <w:rPr>
          <w:sz w:val="24"/>
        </w:rPr>
        <w:t xml:space="preserve"> </w:t>
      </w:r>
      <w:proofErr w:type="spellStart"/>
      <w:r w:rsidRPr="00366F05">
        <w:rPr>
          <w:sz w:val="24"/>
        </w:rPr>
        <w:t>artifactory</w:t>
      </w:r>
      <w:proofErr w:type="spellEnd"/>
      <w:r w:rsidRPr="00366F05">
        <w:rPr>
          <w:sz w:val="24"/>
        </w:rPr>
        <w:t>.</w:t>
      </w:r>
    </w:p>
    <w:p w14:paraId="2067A5C8" w14:textId="77777777" w:rsidR="00366F05" w:rsidRPr="00366F05" w:rsidRDefault="00366F05" w:rsidP="00366F05">
      <w:pPr>
        <w:rPr>
          <w:sz w:val="24"/>
        </w:rPr>
      </w:pPr>
    </w:p>
    <w:p w14:paraId="4B196404" w14:textId="0238CC92" w:rsidR="00366F05" w:rsidRDefault="00366F05" w:rsidP="00366F05">
      <w:pPr>
        <w:pStyle w:val="Heading2"/>
        <w:numPr>
          <w:ilvl w:val="0"/>
          <w:numId w:val="29"/>
        </w:numPr>
        <w:rPr>
          <w:b w:val="0"/>
          <w:sz w:val="24"/>
          <w:szCs w:val="24"/>
          <w:lang w:val="en-GB"/>
        </w:rPr>
      </w:pPr>
      <w:bookmarkStart w:id="18" w:name="OLE_LINK58"/>
      <w:bookmarkEnd w:id="17"/>
      <w:r w:rsidRPr="00366F05">
        <w:rPr>
          <w:b w:val="0"/>
          <w:sz w:val="24"/>
          <w:szCs w:val="24"/>
          <w:lang w:val="en-GB"/>
        </w:rPr>
        <w:t>Update Docker’s config</w:t>
      </w:r>
      <w:r w:rsidR="008D10B1">
        <w:rPr>
          <w:b w:val="0"/>
          <w:sz w:val="24"/>
          <w:szCs w:val="24"/>
          <w:lang w:val="en-GB"/>
        </w:rPr>
        <w:t>uration F</w:t>
      </w:r>
      <w:r w:rsidRPr="00366F05">
        <w:rPr>
          <w:b w:val="0"/>
          <w:sz w:val="24"/>
          <w:szCs w:val="24"/>
          <w:lang w:val="en-GB"/>
        </w:rPr>
        <w:t>ile (~/.docker/</w:t>
      </w:r>
      <w:proofErr w:type="spellStart"/>
      <w:r w:rsidRPr="00366F05">
        <w:rPr>
          <w:b w:val="0"/>
          <w:sz w:val="24"/>
          <w:szCs w:val="24"/>
          <w:lang w:val="en-GB"/>
        </w:rPr>
        <w:t>config.json</w:t>
      </w:r>
      <w:proofErr w:type="spellEnd"/>
      <w:r w:rsidRPr="00366F05">
        <w:rPr>
          <w:b w:val="0"/>
          <w:sz w:val="24"/>
          <w:szCs w:val="24"/>
          <w:lang w:val="en-GB"/>
        </w:rPr>
        <w:t>):</w:t>
      </w:r>
    </w:p>
    <w:p w14:paraId="77CE814A" w14:textId="10F780B0" w:rsidR="008D10B1" w:rsidRPr="008D10B1" w:rsidRDefault="008D10B1" w:rsidP="008D10B1">
      <w:pPr>
        <w:pStyle w:val="ListParagraph"/>
        <w:numPr>
          <w:ilvl w:val="0"/>
          <w:numId w:val="37"/>
        </w:numPr>
        <w:rPr>
          <w:lang w:val="en-GB"/>
        </w:rPr>
      </w:pPr>
      <w:r>
        <w:rPr>
          <w:lang w:val="en-GB"/>
        </w:rPr>
        <w:t xml:space="preserve">Open or create the Docker config file located at </w:t>
      </w:r>
      <w:r w:rsidRPr="00366F05">
        <w:rPr>
          <w:rFonts w:eastAsiaTheme="majorEastAsia" w:cstheme="majorBidi"/>
          <w:b/>
          <w:lang w:val="en-GB"/>
        </w:rPr>
        <w:t>~/.docker/</w:t>
      </w:r>
      <w:proofErr w:type="spellStart"/>
      <w:r w:rsidRPr="00366F05">
        <w:rPr>
          <w:rFonts w:eastAsiaTheme="majorEastAsia" w:cstheme="majorBidi"/>
          <w:b/>
          <w:lang w:val="en-GB"/>
        </w:rPr>
        <w:t>config.json</w:t>
      </w:r>
      <w:proofErr w:type="spellEnd"/>
      <w:r w:rsidRPr="008D10B1">
        <w:rPr>
          <w:bCs/>
          <w:lang w:val="en-GB"/>
        </w:rPr>
        <w:t xml:space="preserve"> </w:t>
      </w:r>
      <w:r w:rsidRPr="008D10B1">
        <w:rPr>
          <w:bCs/>
          <w:lang w:val="en-GB"/>
        </w:rPr>
        <w:t>on your local machine</w:t>
      </w:r>
      <w:r>
        <w:rPr>
          <w:bCs/>
          <w:lang w:val="en-GB"/>
        </w:rPr>
        <w:t>.</w:t>
      </w:r>
    </w:p>
    <w:p w14:paraId="50F9DAEC" w14:textId="1904EE38" w:rsidR="008D10B1" w:rsidRPr="008D10B1" w:rsidRDefault="008D10B1" w:rsidP="008D10B1">
      <w:pPr>
        <w:pStyle w:val="ListParagraph"/>
        <w:numPr>
          <w:ilvl w:val="0"/>
          <w:numId w:val="37"/>
        </w:numPr>
        <w:rPr>
          <w:lang w:val="en-GB"/>
        </w:rPr>
      </w:pPr>
      <w:r>
        <w:rPr>
          <w:bCs/>
          <w:lang w:val="en-GB"/>
        </w:rPr>
        <w:t xml:space="preserve">Add the following JSON snippet to configure Docker to authenticate with your Artifactory instance. Replace </w:t>
      </w:r>
      <w:r w:rsidRPr="00366F05">
        <w:rPr>
          <w:rFonts w:eastAsiaTheme="majorEastAsia" w:cstheme="majorBidi"/>
          <w:b/>
          <w:lang w:val="en-GB"/>
        </w:rPr>
        <w:t>&lt;your-</w:t>
      </w:r>
      <w:proofErr w:type="spellStart"/>
      <w:r w:rsidRPr="00366F05">
        <w:rPr>
          <w:rFonts w:eastAsiaTheme="majorEastAsia" w:cstheme="majorBidi"/>
          <w:b/>
          <w:lang w:val="en-GB"/>
        </w:rPr>
        <w:t>jfrog</w:t>
      </w:r>
      <w:proofErr w:type="spellEnd"/>
      <w:r w:rsidRPr="00366F05">
        <w:rPr>
          <w:rFonts w:eastAsiaTheme="majorEastAsia" w:cstheme="majorBidi"/>
          <w:b/>
          <w:lang w:val="en-GB"/>
        </w:rPr>
        <w:t>-repo</w:t>
      </w:r>
      <w:r w:rsidRPr="00366F05">
        <w:rPr>
          <w:rFonts w:eastAsiaTheme="majorEastAsia" w:cstheme="majorBidi"/>
          <w:bCs/>
          <w:lang w:val="en-GB"/>
        </w:rPr>
        <w:t>&gt;</w:t>
      </w:r>
      <w:r w:rsidRPr="008D10B1">
        <w:rPr>
          <w:rFonts w:eastAsiaTheme="majorEastAsia" w:cstheme="majorBidi"/>
          <w:bCs/>
          <w:lang w:val="en-GB"/>
        </w:rPr>
        <w:t xml:space="preserve"> with your </w:t>
      </w:r>
      <w:proofErr w:type="spellStart"/>
      <w:r w:rsidRPr="008D10B1">
        <w:rPr>
          <w:rFonts w:eastAsiaTheme="majorEastAsia" w:cstheme="majorBidi"/>
          <w:bCs/>
          <w:lang w:val="en-GB"/>
        </w:rPr>
        <w:t>JFrog</w:t>
      </w:r>
      <w:proofErr w:type="spellEnd"/>
      <w:r w:rsidRPr="008D10B1">
        <w:rPr>
          <w:rFonts w:eastAsiaTheme="majorEastAsia" w:cstheme="majorBidi"/>
          <w:bCs/>
          <w:lang w:val="en-GB"/>
        </w:rPr>
        <w:t xml:space="preserve"> Artifactory domain and </w:t>
      </w:r>
      <w:r w:rsidRPr="00366F05">
        <w:rPr>
          <w:rFonts w:eastAsiaTheme="majorEastAsia" w:cstheme="majorBidi"/>
          <w:bCs/>
          <w:lang w:val="en-GB"/>
        </w:rPr>
        <w:t>&lt;</w:t>
      </w:r>
      <w:r w:rsidRPr="00366F05">
        <w:rPr>
          <w:rFonts w:eastAsiaTheme="majorEastAsia" w:cstheme="majorBidi"/>
          <w:b/>
          <w:lang w:val="en-GB"/>
        </w:rPr>
        <w:t>base64-encoded-</w:t>
      </w:r>
      <w:proofErr w:type="gramStart"/>
      <w:r w:rsidRPr="00366F05">
        <w:rPr>
          <w:rFonts w:eastAsiaTheme="majorEastAsia" w:cstheme="majorBidi"/>
          <w:b/>
          <w:lang w:val="en-GB"/>
        </w:rPr>
        <w:t>username:api</w:t>
      </w:r>
      <w:proofErr w:type="gramEnd"/>
      <w:r w:rsidRPr="00366F05">
        <w:rPr>
          <w:rFonts w:eastAsiaTheme="majorEastAsia" w:cstheme="majorBidi"/>
          <w:b/>
          <w:lang w:val="en-GB"/>
        </w:rPr>
        <w:t>-key</w:t>
      </w:r>
      <w:r w:rsidRPr="00366F05">
        <w:rPr>
          <w:rFonts w:eastAsiaTheme="majorEastAsia" w:cstheme="majorBidi"/>
          <w:bCs/>
          <w:lang w:val="en-GB"/>
        </w:rPr>
        <w:t>&gt;</w:t>
      </w:r>
      <w:r>
        <w:rPr>
          <w:rFonts w:eastAsiaTheme="majorEastAsia" w:cstheme="majorBidi"/>
          <w:bCs/>
          <w:lang w:val="en-GB"/>
        </w:rPr>
        <w:t xml:space="preserve"> with your </w:t>
      </w:r>
      <w:r w:rsidRPr="008D10B1">
        <w:rPr>
          <w:rFonts w:eastAsiaTheme="majorEastAsia" w:cstheme="majorBidi"/>
          <w:b/>
          <w:lang w:val="en-GB"/>
        </w:rPr>
        <w:t>base64-encoded</w:t>
      </w:r>
      <w:r>
        <w:rPr>
          <w:rFonts w:eastAsiaTheme="majorEastAsia" w:cstheme="majorBidi"/>
          <w:bCs/>
          <w:lang w:val="en-GB"/>
        </w:rPr>
        <w:t xml:space="preserve"> </w:t>
      </w:r>
      <w:proofErr w:type="spellStart"/>
      <w:r>
        <w:rPr>
          <w:rFonts w:eastAsiaTheme="majorEastAsia" w:cstheme="majorBidi"/>
          <w:bCs/>
          <w:lang w:val="en-GB"/>
        </w:rPr>
        <w:t>Artfiactory</w:t>
      </w:r>
      <w:proofErr w:type="spellEnd"/>
      <w:r>
        <w:rPr>
          <w:rFonts w:eastAsiaTheme="majorEastAsia" w:cstheme="majorBidi"/>
          <w:bCs/>
          <w:lang w:val="en-GB"/>
        </w:rPr>
        <w:t xml:space="preserve"> credentials (username and API key) as in the below.</w:t>
      </w:r>
    </w:p>
    <w:p w14:paraId="3EDCD6D4" w14:textId="77777777" w:rsidR="008D10B1" w:rsidRDefault="008D10B1" w:rsidP="00366F05">
      <w:pPr>
        <w:pStyle w:val="Heading2"/>
        <w:rPr>
          <w:b w:val="0"/>
          <w:sz w:val="24"/>
          <w:szCs w:val="24"/>
          <w:lang w:val="en-GB"/>
        </w:rPr>
      </w:pPr>
    </w:p>
    <w:p w14:paraId="281EBD67" w14:textId="42D34A79" w:rsidR="00366F05" w:rsidRPr="00366F05" w:rsidRDefault="00366F05" w:rsidP="008D10B1">
      <w:pPr>
        <w:pStyle w:val="Heading2"/>
        <w:ind w:left="1440"/>
        <w:rPr>
          <w:b w:val="0"/>
          <w:sz w:val="24"/>
          <w:szCs w:val="24"/>
          <w:lang w:val="en-GB"/>
        </w:rPr>
      </w:pPr>
      <w:r w:rsidRPr="00366F05">
        <w:rPr>
          <w:b w:val="0"/>
          <w:sz w:val="24"/>
          <w:szCs w:val="24"/>
          <w:lang w:val="en-GB"/>
        </w:rPr>
        <w:t>{</w:t>
      </w:r>
    </w:p>
    <w:p w14:paraId="3E54EAFD" w14:textId="77777777" w:rsidR="00366F05" w:rsidRPr="00366F05" w:rsidRDefault="00366F05" w:rsidP="008D10B1">
      <w:pPr>
        <w:pStyle w:val="Heading2"/>
        <w:ind w:left="1440"/>
        <w:rPr>
          <w:b w:val="0"/>
          <w:sz w:val="24"/>
          <w:szCs w:val="24"/>
          <w:lang w:val="en-GB"/>
        </w:rPr>
      </w:pPr>
      <w:r w:rsidRPr="00366F05">
        <w:rPr>
          <w:b w:val="0"/>
          <w:sz w:val="24"/>
          <w:szCs w:val="24"/>
          <w:lang w:val="en-GB"/>
        </w:rPr>
        <w:t xml:space="preserve">  "</w:t>
      </w:r>
      <w:proofErr w:type="spellStart"/>
      <w:r w:rsidRPr="00366F05">
        <w:rPr>
          <w:b w:val="0"/>
          <w:sz w:val="24"/>
          <w:szCs w:val="24"/>
          <w:lang w:val="en-GB"/>
        </w:rPr>
        <w:t>auths</w:t>
      </w:r>
      <w:proofErr w:type="spellEnd"/>
      <w:r w:rsidRPr="00366F05">
        <w:rPr>
          <w:b w:val="0"/>
          <w:sz w:val="24"/>
          <w:szCs w:val="24"/>
          <w:lang w:val="en-GB"/>
        </w:rPr>
        <w:t>": {</w:t>
      </w:r>
    </w:p>
    <w:p w14:paraId="5AC7CC31" w14:textId="2370AB71" w:rsidR="00366F05" w:rsidRPr="00366F05" w:rsidRDefault="00366F05" w:rsidP="008D10B1">
      <w:pPr>
        <w:pStyle w:val="Heading2"/>
        <w:ind w:left="1440"/>
        <w:rPr>
          <w:b w:val="0"/>
          <w:sz w:val="24"/>
          <w:szCs w:val="24"/>
          <w:lang w:val="en-GB"/>
        </w:rPr>
      </w:pPr>
      <w:r w:rsidRPr="00366F05">
        <w:rPr>
          <w:b w:val="0"/>
          <w:sz w:val="24"/>
          <w:szCs w:val="24"/>
          <w:lang w:val="en-GB"/>
        </w:rPr>
        <w:t xml:space="preserve">   </w:t>
      </w:r>
      <w:r w:rsidR="008D10B1">
        <w:rPr>
          <w:b w:val="0"/>
          <w:sz w:val="24"/>
          <w:szCs w:val="24"/>
          <w:lang w:val="en-GB"/>
        </w:rPr>
        <w:tab/>
      </w:r>
      <w:r w:rsidRPr="00366F05">
        <w:rPr>
          <w:b w:val="0"/>
          <w:sz w:val="24"/>
          <w:szCs w:val="24"/>
          <w:lang w:val="en-GB"/>
        </w:rPr>
        <w:t xml:space="preserve"> "https://&lt;</w:t>
      </w:r>
      <w:r w:rsidRPr="00366F05">
        <w:rPr>
          <w:bCs/>
          <w:sz w:val="24"/>
          <w:szCs w:val="24"/>
          <w:lang w:val="en-GB"/>
        </w:rPr>
        <w:t>your-</w:t>
      </w:r>
      <w:proofErr w:type="spellStart"/>
      <w:r w:rsidRPr="00366F05">
        <w:rPr>
          <w:bCs/>
          <w:sz w:val="24"/>
          <w:szCs w:val="24"/>
          <w:lang w:val="en-GB"/>
        </w:rPr>
        <w:t>jfrog</w:t>
      </w:r>
      <w:proofErr w:type="spellEnd"/>
      <w:r w:rsidRPr="00366F05">
        <w:rPr>
          <w:bCs/>
          <w:sz w:val="24"/>
          <w:szCs w:val="24"/>
          <w:lang w:val="en-GB"/>
        </w:rPr>
        <w:t>-repo</w:t>
      </w:r>
      <w:proofErr w:type="gramStart"/>
      <w:r w:rsidRPr="00366F05">
        <w:rPr>
          <w:b w:val="0"/>
          <w:sz w:val="24"/>
          <w:szCs w:val="24"/>
          <w:lang w:val="en-GB"/>
        </w:rPr>
        <w:t>&gt;.jfrog.io</w:t>
      </w:r>
      <w:proofErr w:type="gramEnd"/>
      <w:r w:rsidRPr="00366F05">
        <w:rPr>
          <w:b w:val="0"/>
          <w:sz w:val="24"/>
          <w:szCs w:val="24"/>
          <w:lang w:val="en-GB"/>
        </w:rPr>
        <w:t>": {</w:t>
      </w:r>
    </w:p>
    <w:p w14:paraId="3DF15D4D" w14:textId="724162BA" w:rsidR="00366F05" w:rsidRPr="00366F05" w:rsidRDefault="00366F05" w:rsidP="008D10B1">
      <w:pPr>
        <w:pStyle w:val="Heading2"/>
        <w:ind w:left="1440"/>
        <w:rPr>
          <w:b w:val="0"/>
          <w:sz w:val="24"/>
          <w:szCs w:val="24"/>
          <w:lang w:val="en-GB"/>
        </w:rPr>
      </w:pPr>
      <w:r w:rsidRPr="00366F05">
        <w:rPr>
          <w:b w:val="0"/>
          <w:sz w:val="24"/>
          <w:szCs w:val="24"/>
          <w:lang w:val="en-GB"/>
        </w:rPr>
        <w:t xml:space="preserve">      </w:t>
      </w:r>
      <w:r w:rsidR="008D10B1">
        <w:rPr>
          <w:b w:val="0"/>
          <w:sz w:val="24"/>
          <w:szCs w:val="24"/>
          <w:lang w:val="en-GB"/>
        </w:rPr>
        <w:tab/>
      </w:r>
      <w:r w:rsidR="008D10B1">
        <w:rPr>
          <w:b w:val="0"/>
          <w:sz w:val="24"/>
          <w:szCs w:val="24"/>
          <w:lang w:val="en-GB"/>
        </w:rPr>
        <w:tab/>
      </w:r>
      <w:r w:rsidRPr="00366F05">
        <w:rPr>
          <w:b w:val="0"/>
          <w:sz w:val="24"/>
          <w:szCs w:val="24"/>
          <w:lang w:val="en-GB"/>
        </w:rPr>
        <w:t>"auth": "&lt;</w:t>
      </w:r>
      <w:r w:rsidRPr="00366F05">
        <w:rPr>
          <w:bCs/>
          <w:sz w:val="24"/>
          <w:szCs w:val="24"/>
          <w:lang w:val="en-GB"/>
        </w:rPr>
        <w:t>base64-encoded-</w:t>
      </w:r>
      <w:proofErr w:type="gramStart"/>
      <w:r w:rsidRPr="00366F05">
        <w:rPr>
          <w:bCs/>
          <w:sz w:val="24"/>
          <w:szCs w:val="24"/>
          <w:lang w:val="en-GB"/>
        </w:rPr>
        <w:t>username:api</w:t>
      </w:r>
      <w:proofErr w:type="gramEnd"/>
      <w:r w:rsidRPr="00366F05">
        <w:rPr>
          <w:bCs/>
          <w:sz w:val="24"/>
          <w:szCs w:val="24"/>
          <w:lang w:val="en-GB"/>
        </w:rPr>
        <w:t>-key</w:t>
      </w:r>
      <w:r w:rsidRPr="00366F05">
        <w:rPr>
          <w:b w:val="0"/>
          <w:sz w:val="24"/>
          <w:szCs w:val="24"/>
          <w:lang w:val="en-GB"/>
        </w:rPr>
        <w:t>&gt;"</w:t>
      </w:r>
    </w:p>
    <w:p w14:paraId="6F952338" w14:textId="77777777" w:rsidR="00366F05" w:rsidRPr="00366F05" w:rsidRDefault="00366F05" w:rsidP="008D10B1">
      <w:pPr>
        <w:pStyle w:val="Heading2"/>
        <w:ind w:left="1440"/>
        <w:rPr>
          <w:b w:val="0"/>
          <w:sz w:val="24"/>
          <w:szCs w:val="24"/>
          <w:lang w:val="en-GB"/>
        </w:rPr>
      </w:pPr>
      <w:r w:rsidRPr="00366F05">
        <w:rPr>
          <w:b w:val="0"/>
          <w:sz w:val="24"/>
          <w:szCs w:val="24"/>
          <w:lang w:val="en-GB"/>
        </w:rPr>
        <w:t xml:space="preserve">    }</w:t>
      </w:r>
    </w:p>
    <w:p w14:paraId="477509CA" w14:textId="77777777" w:rsidR="00366F05" w:rsidRPr="00366F05" w:rsidRDefault="00366F05" w:rsidP="008D10B1">
      <w:pPr>
        <w:pStyle w:val="Heading2"/>
        <w:ind w:left="1440"/>
        <w:rPr>
          <w:b w:val="0"/>
          <w:sz w:val="24"/>
          <w:szCs w:val="24"/>
          <w:lang w:val="en-GB"/>
        </w:rPr>
      </w:pPr>
      <w:r w:rsidRPr="00366F05">
        <w:rPr>
          <w:b w:val="0"/>
          <w:sz w:val="24"/>
          <w:szCs w:val="24"/>
          <w:lang w:val="en-GB"/>
        </w:rPr>
        <w:t xml:space="preserve">  }</w:t>
      </w:r>
    </w:p>
    <w:p w14:paraId="70055A2E" w14:textId="77777777" w:rsidR="00366F05" w:rsidRDefault="00366F05" w:rsidP="008D10B1">
      <w:pPr>
        <w:pStyle w:val="Heading2"/>
        <w:ind w:left="1440"/>
        <w:rPr>
          <w:b w:val="0"/>
          <w:sz w:val="24"/>
          <w:szCs w:val="24"/>
          <w:lang w:val="en-GB"/>
        </w:rPr>
      </w:pPr>
      <w:r w:rsidRPr="00366F05">
        <w:rPr>
          <w:b w:val="0"/>
          <w:sz w:val="24"/>
          <w:szCs w:val="24"/>
          <w:lang w:val="en-GB"/>
        </w:rPr>
        <w:t>}</w:t>
      </w:r>
    </w:p>
    <w:p w14:paraId="4CC68CD0" w14:textId="54D8DFAB" w:rsidR="008D10B1" w:rsidRDefault="008D10B1" w:rsidP="008D10B1">
      <w:pPr>
        <w:rPr>
          <w:rFonts w:eastAsiaTheme="majorEastAsia" w:cstheme="majorBidi"/>
          <w:bCs/>
          <w:sz w:val="24"/>
          <w:lang w:val="en-GB"/>
        </w:rPr>
      </w:pPr>
      <w:r>
        <w:rPr>
          <w:lang w:val="en-GB"/>
        </w:rPr>
        <w:t xml:space="preserve">Note: You </w:t>
      </w:r>
      <w:proofErr w:type="gramStart"/>
      <w:r>
        <w:rPr>
          <w:lang w:val="en-GB"/>
        </w:rPr>
        <w:t>can  generate</w:t>
      </w:r>
      <w:proofErr w:type="gramEnd"/>
      <w:r>
        <w:rPr>
          <w:lang w:val="en-GB"/>
        </w:rPr>
        <w:t xml:space="preserve"> the </w:t>
      </w:r>
      <w:r w:rsidRPr="00366F05">
        <w:rPr>
          <w:rFonts w:eastAsiaTheme="majorEastAsia" w:cstheme="majorBidi"/>
          <w:bCs/>
          <w:sz w:val="24"/>
          <w:lang w:val="en-GB"/>
        </w:rPr>
        <w:t>base64-encoded</w:t>
      </w:r>
      <w:r w:rsidRPr="008D10B1">
        <w:rPr>
          <w:rFonts w:eastAsiaTheme="majorEastAsia" w:cstheme="majorBidi"/>
          <w:bCs/>
          <w:sz w:val="24"/>
          <w:lang w:val="en-GB"/>
        </w:rPr>
        <w:t xml:space="preserve"> credentials by using the following format.</w:t>
      </w:r>
    </w:p>
    <w:p w14:paraId="4BD4C67A" w14:textId="15708F73" w:rsidR="008D10B1" w:rsidRPr="008D10B1" w:rsidRDefault="008D10B1" w:rsidP="008D10B1">
      <w:pPr>
        <w:ind w:left="720"/>
        <w:rPr>
          <w:rFonts w:eastAsiaTheme="majorEastAsia" w:cstheme="majorBidi"/>
          <w:bCs/>
          <w:i/>
          <w:iCs/>
          <w:sz w:val="24"/>
          <w:lang w:val="en-GB"/>
        </w:rPr>
      </w:pPr>
      <w:r>
        <w:rPr>
          <w:rFonts w:eastAsiaTheme="majorEastAsia" w:cstheme="majorBidi"/>
          <w:bCs/>
          <w:sz w:val="24"/>
          <w:lang w:val="en-GB"/>
        </w:rPr>
        <w:t xml:space="preserve"> </w:t>
      </w:r>
      <w:r w:rsidRPr="008D10B1">
        <w:rPr>
          <w:rFonts w:eastAsiaTheme="majorEastAsia" w:cstheme="majorBidi"/>
          <w:bCs/>
          <w:i/>
          <w:iCs/>
          <w:sz w:val="24"/>
          <w:lang w:val="en-GB"/>
        </w:rPr>
        <w:t>echo -n “</w:t>
      </w:r>
      <w:proofErr w:type="spellStart"/>
      <w:proofErr w:type="gramStart"/>
      <w:r w:rsidRPr="008D10B1">
        <w:rPr>
          <w:rFonts w:eastAsiaTheme="majorEastAsia" w:cstheme="majorBidi"/>
          <w:bCs/>
          <w:i/>
          <w:iCs/>
          <w:sz w:val="24"/>
          <w:lang w:val="en-GB"/>
        </w:rPr>
        <w:t>username:api</w:t>
      </w:r>
      <w:proofErr w:type="gramEnd"/>
      <w:r w:rsidRPr="008D10B1">
        <w:rPr>
          <w:rFonts w:eastAsiaTheme="majorEastAsia" w:cstheme="majorBidi"/>
          <w:bCs/>
          <w:i/>
          <w:iCs/>
          <w:sz w:val="24"/>
          <w:lang w:val="en-GB"/>
        </w:rPr>
        <w:t>-key</w:t>
      </w:r>
      <w:proofErr w:type="spellEnd"/>
      <w:r w:rsidRPr="008D10B1">
        <w:rPr>
          <w:rFonts w:eastAsiaTheme="majorEastAsia" w:cstheme="majorBidi"/>
          <w:bCs/>
          <w:i/>
          <w:iCs/>
          <w:sz w:val="24"/>
          <w:lang w:val="en-GB"/>
        </w:rPr>
        <w:t>” | base64</w:t>
      </w:r>
    </w:p>
    <w:p w14:paraId="2ED0E6D4" w14:textId="77777777" w:rsidR="008D10B1" w:rsidRPr="00366F05" w:rsidRDefault="008D10B1" w:rsidP="008D10B1">
      <w:pPr>
        <w:rPr>
          <w:bCs/>
          <w:lang w:val="en-GB"/>
        </w:rPr>
      </w:pPr>
    </w:p>
    <w:p w14:paraId="5855F9D2" w14:textId="77777777" w:rsidR="008D10B1" w:rsidRDefault="008D10B1" w:rsidP="00366F05">
      <w:pPr>
        <w:pStyle w:val="Heading2"/>
        <w:numPr>
          <w:ilvl w:val="0"/>
          <w:numId w:val="30"/>
        </w:numPr>
        <w:rPr>
          <w:b w:val="0"/>
          <w:sz w:val="24"/>
          <w:szCs w:val="24"/>
          <w:lang w:val="en-GB"/>
        </w:rPr>
      </w:pPr>
      <w:r>
        <w:rPr>
          <w:b w:val="0"/>
          <w:sz w:val="24"/>
          <w:szCs w:val="24"/>
          <w:lang w:val="en-GB"/>
        </w:rPr>
        <w:t>Verify Authentication</w:t>
      </w:r>
      <w:r w:rsidR="00CE1806">
        <w:rPr>
          <w:b w:val="0"/>
          <w:sz w:val="24"/>
          <w:szCs w:val="24"/>
          <w:lang w:val="en-GB"/>
        </w:rPr>
        <w:t>:</w:t>
      </w:r>
    </w:p>
    <w:p w14:paraId="41FD1309" w14:textId="19FEF15F" w:rsidR="00CE1806" w:rsidRDefault="008D10B1" w:rsidP="008D10B1">
      <w:pPr>
        <w:pStyle w:val="Heading2"/>
        <w:numPr>
          <w:ilvl w:val="0"/>
          <w:numId w:val="38"/>
        </w:numPr>
        <w:rPr>
          <w:b w:val="0"/>
          <w:sz w:val="24"/>
          <w:szCs w:val="24"/>
          <w:lang w:val="en-GB"/>
        </w:rPr>
      </w:pPr>
      <w:proofErr w:type="gramStart"/>
      <w:r>
        <w:rPr>
          <w:b w:val="0"/>
          <w:sz w:val="24"/>
          <w:szCs w:val="24"/>
          <w:lang w:val="en-GB"/>
        </w:rPr>
        <w:t xml:space="preserve">After </w:t>
      </w:r>
      <w:r w:rsidR="00CE1806">
        <w:rPr>
          <w:b w:val="0"/>
          <w:sz w:val="24"/>
          <w:szCs w:val="24"/>
          <w:lang w:val="en-GB"/>
        </w:rPr>
        <w:t xml:space="preserve"> </w:t>
      </w:r>
      <w:r>
        <w:rPr>
          <w:b w:val="0"/>
          <w:sz w:val="24"/>
          <w:szCs w:val="24"/>
          <w:lang w:val="en-GB"/>
        </w:rPr>
        <w:t>updating</w:t>
      </w:r>
      <w:proofErr w:type="gramEnd"/>
      <w:r>
        <w:rPr>
          <w:b w:val="0"/>
          <w:sz w:val="24"/>
          <w:szCs w:val="24"/>
          <w:lang w:val="en-GB"/>
        </w:rPr>
        <w:t xml:space="preserve"> the config file, verify that Docker can authenticate with Artifactory by running the following command:</w:t>
      </w:r>
    </w:p>
    <w:p w14:paraId="23E16643" w14:textId="77777777" w:rsidR="008D10B1" w:rsidRDefault="008D10B1" w:rsidP="00CE1806">
      <w:pPr>
        <w:pStyle w:val="Heading2"/>
        <w:ind w:left="720"/>
        <w:rPr>
          <w:b w:val="0"/>
          <w:i/>
          <w:sz w:val="24"/>
          <w:szCs w:val="24"/>
          <w:lang w:val="en-GB"/>
        </w:rPr>
      </w:pPr>
    </w:p>
    <w:p w14:paraId="186181B6" w14:textId="517580F7" w:rsidR="00366F05" w:rsidRPr="00366F05" w:rsidRDefault="00366F05" w:rsidP="008D10B1">
      <w:pPr>
        <w:pStyle w:val="Heading2"/>
        <w:ind w:left="2160"/>
        <w:rPr>
          <w:b w:val="0"/>
          <w:sz w:val="24"/>
          <w:szCs w:val="24"/>
          <w:lang w:val="en-GB"/>
        </w:rPr>
      </w:pPr>
      <w:r w:rsidRPr="00366F05">
        <w:rPr>
          <w:b w:val="0"/>
          <w:i/>
          <w:sz w:val="24"/>
          <w:szCs w:val="24"/>
          <w:lang w:val="en-GB"/>
        </w:rPr>
        <w:t>docker login https://&lt;</w:t>
      </w:r>
      <w:r w:rsidRPr="00366F05">
        <w:rPr>
          <w:bCs/>
          <w:i/>
          <w:sz w:val="24"/>
          <w:szCs w:val="24"/>
          <w:lang w:val="en-GB"/>
        </w:rPr>
        <w:t>your-jfrog-repo</w:t>
      </w:r>
      <w:proofErr w:type="gramStart"/>
      <w:r w:rsidRPr="00366F05">
        <w:rPr>
          <w:b w:val="0"/>
          <w:i/>
          <w:sz w:val="24"/>
          <w:szCs w:val="24"/>
          <w:lang w:val="en-GB"/>
        </w:rPr>
        <w:t>&gt;.jfrog.io</w:t>
      </w:r>
      <w:bookmarkEnd w:id="18"/>
      <w:proofErr w:type="gramEnd"/>
    </w:p>
    <w:p w14:paraId="5424BA74" w14:textId="77777777" w:rsidR="00366F05" w:rsidRDefault="00366F05" w:rsidP="00565A08">
      <w:pPr>
        <w:pStyle w:val="Heading2"/>
      </w:pPr>
    </w:p>
    <w:p w14:paraId="5539517C" w14:textId="4006FA48" w:rsidR="00366F05" w:rsidRDefault="008D10B1" w:rsidP="008D10B1">
      <w:pPr>
        <w:pStyle w:val="Heading1"/>
        <w:numPr>
          <w:ilvl w:val="0"/>
          <w:numId w:val="38"/>
        </w:numPr>
        <w:rPr>
          <w:color w:val="000000" w:themeColor="text1"/>
          <w:sz w:val="24"/>
          <w:szCs w:val="24"/>
        </w:rPr>
      </w:pPr>
      <w:bookmarkStart w:id="19" w:name="_Toc191388679"/>
      <w:r>
        <w:rPr>
          <w:color w:val="000000" w:themeColor="text1"/>
          <w:sz w:val="24"/>
          <w:szCs w:val="24"/>
        </w:rPr>
        <w:t>If everything is set up correctly, you should receive successful login message from Docker, confirming the connection to your Artifactory instance.</w:t>
      </w:r>
    </w:p>
    <w:p w14:paraId="1E016879" w14:textId="77777777" w:rsidR="00366F05" w:rsidRPr="00366F05" w:rsidRDefault="00366F05" w:rsidP="00366F05"/>
    <w:p w14:paraId="5BE6FCF1" w14:textId="14F6A58A" w:rsidR="00304329" w:rsidRDefault="00304329" w:rsidP="00304329">
      <w:pPr>
        <w:pStyle w:val="Heading1"/>
      </w:pPr>
      <w:r>
        <w:t>Forcepoint Proxy Configuration</w:t>
      </w:r>
      <w:bookmarkEnd w:id="19"/>
    </w:p>
    <w:p w14:paraId="41D88DC1" w14:textId="77777777" w:rsidR="00366F05" w:rsidRDefault="00366F05" w:rsidP="00366F05">
      <w:pPr>
        <w:rPr>
          <w:b/>
          <w:sz w:val="24"/>
          <w:lang w:val="en-GB"/>
        </w:rPr>
      </w:pPr>
      <w:bookmarkStart w:id="20" w:name="_Toc191388680"/>
    </w:p>
    <w:p w14:paraId="0B4AE1E6" w14:textId="333066BF" w:rsidR="00366F05" w:rsidRPr="00366F05" w:rsidRDefault="00366F05" w:rsidP="00366F05">
      <w:pPr>
        <w:rPr>
          <w:b/>
          <w:sz w:val="24"/>
          <w:lang w:val="en-GB"/>
        </w:rPr>
      </w:pPr>
      <w:r w:rsidRPr="00366F05">
        <w:rPr>
          <w:b/>
          <w:sz w:val="24"/>
          <w:lang w:val="en-GB"/>
        </w:rPr>
        <w:t>Overview of Forcepoint Proxy</w:t>
      </w:r>
    </w:p>
    <w:p w14:paraId="7164BFD2" w14:textId="77777777" w:rsidR="007174FE" w:rsidRDefault="007174FE" w:rsidP="007174FE">
      <w:r>
        <w:rPr>
          <w:sz w:val="24"/>
          <w:lang w:val="en-GB"/>
        </w:rPr>
        <w:lastRenderedPageBreak/>
        <w:t xml:space="preserve">The </w:t>
      </w:r>
      <w:r w:rsidR="00366F05" w:rsidRPr="00366F05">
        <w:rPr>
          <w:b/>
          <w:bCs/>
          <w:sz w:val="24"/>
          <w:lang w:val="en-GB"/>
        </w:rPr>
        <w:t xml:space="preserve">Forcepoint </w:t>
      </w:r>
      <w:r w:rsidRPr="007174FE">
        <w:rPr>
          <w:b/>
          <w:bCs/>
          <w:sz w:val="24"/>
          <w:lang w:val="en-GB"/>
        </w:rPr>
        <w:t>P</w:t>
      </w:r>
      <w:r w:rsidR="00366F05" w:rsidRPr="00366F05">
        <w:rPr>
          <w:b/>
          <w:bCs/>
          <w:sz w:val="24"/>
          <w:lang w:val="en-GB"/>
        </w:rPr>
        <w:t>roxy</w:t>
      </w:r>
      <w:r w:rsidR="00366F05" w:rsidRPr="00366F05">
        <w:rPr>
          <w:sz w:val="24"/>
          <w:lang w:val="en-GB"/>
        </w:rPr>
        <w:t xml:space="preserve"> acts as an intermediary between </w:t>
      </w:r>
      <w:r w:rsidRPr="007174FE">
        <w:rPr>
          <w:sz w:val="24"/>
        </w:rPr>
        <w:t>between Docker and external services, such as Docker Hub or private registries. It enhances security and performance by offering the following benefits</w:t>
      </w:r>
      <w:r>
        <w:t>:</w:t>
      </w:r>
    </w:p>
    <w:p w14:paraId="4841BEBC" w14:textId="77777777" w:rsidR="007174FE" w:rsidRDefault="007174FE" w:rsidP="007174FE"/>
    <w:p w14:paraId="7FF61286" w14:textId="43401B34" w:rsidR="00366F05" w:rsidRPr="007174FE" w:rsidRDefault="00366F05" w:rsidP="007174FE">
      <w:pPr>
        <w:pStyle w:val="ListParagraph"/>
        <w:numPr>
          <w:ilvl w:val="0"/>
          <w:numId w:val="31"/>
        </w:numPr>
        <w:rPr>
          <w:lang w:val="en-GB"/>
        </w:rPr>
      </w:pPr>
      <w:r w:rsidRPr="007174FE">
        <w:rPr>
          <w:b/>
          <w:bCs/>
          <w:lang w:val="en-GB"/>
        </w:rPr>
        <w:t>Content Filtering</w:t>
      </w:r>
      <w:r w:rsidRPr="007174FE">
        <w:rPr>
          <w:lang w:val="en-GB"/>
        </w:rPr>
        <w:t>: Inspect</w:t>
      </w:r>
      <w:r w:rsidR="007174FE" w:rsidRPr="007174FE">
        <w:rPr>
          <w:lang w:val="en-GB"/>
        </w:rPr>
        <w:t>s</w:t>
      </w:r>
      <w:r w:rsidRPr="007174FE">
        <w:rPr>
          <w:lang w:val="en-GB"/>
        </w:rPr>
        <w:t xml:space="preserve"> and block</w:t>
      </w:r>
      <w:r w:rsidR="007174FE" w:rsidRPr="007174FE">
        <w:rPr>
          <w:lang w:val="en-GB"/>
        </w:rPr>
        <w:t>s</w:t>
      </w:r>
      <w:r w:rsidRPr="007174FE">
        <w:rPr>
          <w:lang w:val="en-GB"/>
        </w:rPr>
        <w:t xml:space="preserve"> potentially malicious images or downloads.</w:t>
      </w:r>
    </w:p>
    <w:p w14:paraId="1E319C30" w14:textId="77777777" w:rsidR="00366F05" w:rsidRPr="00366F05" w:rsidRDefault="00366F05" w:rsidP="00366F05">
      <w:pPr>
        <w:numPr>
          <w:ilvl w:val="0"/>
          <w:numId w:val="31"/>
        </w:numPr>
        <w:rPr>
          <w:sz w:val="24"/>
          <w:lang w:val="en-GB"/>
        </w:rPr>
      </w:pPr>
      <w:r w:rsidRPr="00366F05">
        <w:rPr>
          <w:b/>
          <w:bCs/>
          <w:sz w:val="24"/>
          <w:lang w:val="en-GB"/>
        </w:rPr>
        <w:t>Authentication and Authorization</w:t>
      </w:r>
      <w:r w:rsidRPr="00366F05">
        <w:rPr>
          <w:sz w:val="24"/>
          <w:lang w:val="en-GB"/>
        </w:rPr>
        <w:t>: Controlling which users or systems can access Docker registries.</w:t>
      </w:r>
    </w:p>
    <w:p w14:paraId="70419A80" w14:textId="77777777" w:rsidR="00366F05" w:rsidRPr="00366F05" w:rsidRDefault="00366F05" w:rsidP="00366F05">
      <w:pPr>
        <w:numPr>
          <w:ilvl w:val="0"/>
          <w:numId w:val="31"/>
        </w:numPr>
        <w:rPr>
          <w:sz w:val="24"/>
          <w:lang w:val="en-GB"/>
        </w:rPr>
      </w:pPr>
      <w:r w:rsidRPr="00366F05">
        <w:rPr>
          <w:b/>
          <w:bCs/>
          <w:sz w:val="24"/>
          <w:lang w:val="en-GB"/>
        </w:rPr>
        <w:t>Caching</w:t>
      </w:r>
      <w:r w:rsidRPr="00366F05">
        <w:rPr>
          <w:sz w:val="24"/>
          <w:lang w:val="en-GB"/>
        </w:rPr>
        <w:t>: Storing frequently accessed images to improve performance.</w:t>
      </w:r>
    </w:p>
    <w:p w14:paraId="1FD12221" w14:textId="77777777" w:rsidR="00366F05" w:rsidRPr="00366F05" w:rsidRDefault="00366F05" w:rsidP="00366F05">
      <w:pPr>
        <w:numPr>
          <w:ilvl w:val="0"/>
          <w:numId w:val="31"/>
        </w:numPr>
        <w:rPr>
          <w:sz w:val="24"/>
          <w:lang w:val="en-GB"/>
        </w:rPr>
      </w:pPr>
      <w:r w:rsidRPr="00366F05">
        <w:rPr>
          <w:b/>
          <w:bCs/>
          <w:sz w:val="24"/>
          <w:lang w:val="en-GB"/>
        </w:rPr>
        <w:t>Logging and Reporting</w:t>
      </w:r>
      <w:r w:rsidRPr="00366F05">
        <w:rPr>
          <w:sz w:val="24"/>
          <w:lang w:val="en-GB"/>
        </w:rPr>
        <w:t>: Tracking Docker activity for auditing and analysis.</w:t>
      </w:r>
    </w:p>
    <w:p w14:paraId="5A7BFCDD" w14:textId="77777777" w:rsidR="007174FE" w:rsidRDefault="007174FE" w:rsidP="00366F05">
      <w:pPr>
        <w:rPr>
          <w:b/>
          <w:sz w:val="24"/>
          <w:lang w:val="en-GB"/>
        </w:rPr>
      </w:pPr>
    </w:p>
    <w:p w14:paraId="3517089B" w14:textId="351DFCE7" w:rsidR="00366F05" w:rsidRPr="00366F05" w:rsidRDefault="00366F05" w:rsidP="00366F05">
      <w:pPr>
        <w:rPr>
          <w:b/>
          <w:sz w:val="24"/>
          <w:lang w:val="en-GB"/>
        </w:rPr>
      </w:pPr>
      <w:r w:rsidRPr="00366F05">
        <w:rPr>
          <w:b/>
          <w:sz w:val="24"/>
          <w:lang w:val="en-GB"/>
        </w:rPr>
        <w:t>Steps to Configure Forcepoint Proxy for Docker</w:t>
      </w:r>
    </w:p>
    <w:p w14:paraId="47400697" w14:textId="77777777" w:rsidR="007174FE" w:rsidRDefault="007174FE" w:rsidP="007174FE">
      <w:pPr>
        <w:rPr>
          <w:lang w:val="en-GB"/>
        </w:rPr>
      </w:pPr>
    </w:p>
    <w:p w14:paraId="6669AC40" w14:textId="7F1D6663" w:rsidR="007174FE" w:rsidRPr="007174FE" w:rsidRDefault="007174FE" w:rsidP="007174FE">
      <w:pPr>
        <w:pStyle w:val="ListParagraph"/>
        <w:numPr>
          <w:ilvl w:val="3"/>
          <w:numId w:val="30"/>
        </w:numPr>
        <w:rPr>
          <w:b/>
          <w:bCs/>
          <w:lang w:val="en-GB"/>
        </w:rPr>
      </w:pPr>
      <w:r w:rsidRPr="007174FE">
        <w:rPr>
          <w:b/>
          <w:bCs/>
          <w:lang w:val="en-GB"/>
        </w:rPr>
        <w:t>Obtain Force Point Proxy Information</w:t>
      </w:r>
    </w:p>
    <w:p w14:paraId="4FB1FA20" w14:textId="61A0870B" w:rsidR="00366F05" w:rsidRPr="00366F05" w:rsidRDefault="00366F05" w:rsidP="00366F05">
      <w:pPr>
        <w:numPr>
          <w:ilvl w:val="0"/>
          <w:numId w:val="31"/>
        </w:numPr>
        <w:rPr>
          <w:sz w:val="24"/>
          <w:lang w:val="en-GB"/>
        </w:rPr>
      </w:pPr>
      <w:r w:rsidRPr="00366F05">
        <w:rPr>
          <w:sz w:val="24"/>
          <w:lang w:val="en-GB"/>
        </w:rPr>
        <w:t>Get the Forcepoint Proxy URL and port from your network administrator.</w:t>
      </w:r>
    </w:p>
    <w:p w14:paraId="79D572F7" w14:textId="52F92DDE" w:rsidR="00366F05" w:rsidRDefault="00366F05" w:rsidP="00366F05">
      <w:pPr>
        <w:numPr>
          <w:ilvl w:val="0"/>
          <w:numId w:val="31"/>
        </w:numPr>
        <w:rPr>
          <w:sz w:val="24"/>
          <w:lang w:val="en-GB"/>
        </w:rPr>
      </w:pPr>
      <w:r w:rsidRPr="00366F05">
        <w:rPr>
          <w:sz w:val="24"/>
          <w:lang w:val="en-GB"/>
        </w:rPr>
        <w:t xml:space="preserve">If </w:t>
      </w:r>
      <w:r w:rsidR="007174FE" w:rsidRPr="007174FE">
        <w:rPr>
          <w:sz w:val="24"/>
          <w:lang w:val="en-GB"/>
        </w:rPr>
        <w:t xml:space="preserve">proxy </w:t>
      </w:r>
      <w:r w:rsidRPr="00366F05">
        <w:rPr>
          <w:sz w:val="24"/>
          <w:lang w:val="en-GB"/>
        </w:rPr>
        <w:t xml:space="preserve">authentication is required, obtain the </w:t>
      </w:r>
      <w:r w:rsidRPr="00366F05">
        <w:rPr>
          <w:b/>
          <w:bCs/>
          <w:sz w:val="24"/>
          <w:lang w:val="en-GB"/>
        </w:rPr>
        <w:t>username</w:t>
      </w:r>
      <w:r w:rsidRPr="00366F05">
        <w:rPr>
          <w:sz w:val="24"/>
          <w:lang w:val="en-GB"/>
        </w:rPr>
        <w:t xml:space="preserve"> and </w:t>
      </w:r>
      <w:r w:rsidRPr="00366F05">
        <w:rPr>
          <w:b/>
          <w:bCs/>
          <w:sz w:val="24"/>
          <w:lang w:val="en-GB"/>
        </w:rPr>
        <w:t>password</w:t>
      </w:r>
      <w:r w:rsidRPr="00366F05">
        <w:rPr>
          <w:sz w:val="24"/>
          <w:lang w:val="en-GB"/>
        </w:rPr>
        <w:t>.</w:t>
      </w:r>
    </w:p>
    <w:p w14:paraId="6B09015A" w14:textId="77777777" w:rsidR="007174FE" w:rsidRPr="00366F05" w:rsidRDefault="007174FE" w:rsidP="007174FE">
      <w:pPr>
        <w:rPr>
          <w:sz w:val="24"/>
          <w:lang w:val="en-GB"/>
        </w:rPr>
      </w:pPr>
    </w:p>
    <w:p w14:paraId="0339A73F" w14:textId="75581023" w:rsidR="00366F05" w:rsidRPr="007174FE" w:rsidRDefault="00366F05" w:rsidP="007174FE">
      <w:pPr>
        <w:pStyle w:val="ListParagraph"/>
        <w:numPr>
          <w:ilvl w:val="0"/>
          <w:numId w:val="29"/>
        </w:numPr>
        <w:rPr>
          <w:lang w:val="en-GB"/>
        </w:rPr>
      </w:pPr>
      <w:r w:rsidRPr="007174FE">
        <w:rPr>
          <w:b/>
          <w:bCs/>
          <w:lang w:val="en-GB"/>
        </w:rPr>
        <w:t>Set Environment Variables</w:t>
      </w:r>
      <w:r w:rsidR="007174FE" w:rsidRPr="007174FE">
        <w:rPr>
          <w:b/>
          <w:bCs/>
          <w:lang w:val="en-GB"/>
        </w:rPr>
        <w:t xml:space="preserve"> (for Linux)</w:t>
      </w:r>
      <w:r w:rsidRPr="007174FE">
        <w:rPr>
          <w:b/>
          <w:bCs/>
          <w:lang w:val="en-GB"/>
        </w:rPr>
        <w:t>:</w:t>
      </w:r>
    </w:p>
    <w:p w14:paraId="48AE388D" w14:textId="55C130B8" w:rsidR="007174FE" w:rsidRDefault="007174FE" w:rsidP="007174FE">
      <w:pPr>
        <w:numPr>
          <w:ilvl w:val="0"/>
          <w:numId w:val="31"/>
        </w:numPr>
        <w:rPr>
          <w:sz w:val="24"/>
          <w:lang w:val="en-GB"/>
        </w:rPr>
      </w:pPr>
      <w:r w:rsidRPr="00366F05">
        <w:rPr>
          <w:sz w:val="24"/>
          <w:lang w:val="en-GB"/>
        </w:rPr>
        <w:t xml:space="preserve">Open a terminal &amp; </w:t>
      </w:r>
      <w:r>
        <w:rPr>
          <w:sz w:val="24"/>
          <w:lang w:val="en-GB"/>
        </w:rPr>
        <w:t>e</w:t>
      </w:r>
      <w:r w:rsidRPr="00366F05">
        <w:rPr>
          <w:sz w:val="24"/>
          <w:lang w:val="en-GB"/>
        </w:rPr>
        <w:t xml:space="preserve">dit </w:t>
      </w:r>
      <w:r>
        <w:rPr>
          <w:sz w:val="24"/>
          <w:lang w:val="en-GB"/>
        </w:rPr>
        <w:t xml:space="preserve">your </w:t>
      </w:r>
      <w:r w:rsidRPr="00366F05">
        <w:rPr>
          <w:sz w:val="24"/>
          <w:lang w:val="en-GB"/>
        </w:rPr>
        <w:t xml:space="preserve">shell configuration </w:t>
      </w:r>
      <w:proofErr w:type="gramStart"/>
      <w:r w:rsidRPr="00366F05">
        <w:rPr>
          <w:sz w:val="24"/>
          <w:lang w:val="en-GB"/>
        </w:rPr>
        <w:t>file</w:t>
      </w:r>
      <w:r>
        <w:rPr>
          <w:sz w:val="24"/>
          <w:lang w:val="en-GB"/>
        </w:rPr>
        <w:t>(</w:t>
      </w:r>
      <w:proofErr w:type="gramEnd"/>
      <w:r>
        <w:rPr>
          <w:sz w:val="24"/>
          <w:lang w:val="en-GB"/>
        </w:rPr>
        <w:t xml:space="preserve">e.g., </w:t>
      </w:r>
      <w:r w:rsidRPr="007174FE">
        <w:rPr>
          <w:b/>
          <w:bCs/>
          <w:sz w:val="24"/>
          <w:lang w:val="en-GB"/>
        </w:rPr>
        <w:t>~</w:t>
      </w:r>
      <w:proofErr w:type="spellStart"/>
      <w:r w:rsidRPr="007174FE">
        <w:rPr>
          <w:b/>
          <w:bCs/>
          <w:sz w:val="24"/>
          <w:lang w:val="en-GB"/>
        </w:rPr>
        <w:t>bashrc</w:t>
      </w:r>
      <w:proofErr w:type="spellEnd"/>
      <w:r>
        <w:rPr>
          <w:sz w:val="24"/>
          <w:lang w:val="en-GB"/>
        </w:rPr>
        <w:t xml:space="preserve"> or </w:t>
      </w:r>
      <w:r w:rsidRPr="007174FE">
        <w:rPr>
          <w:b/>
          <w:bCs/>
          <w:sz w:val="24"/>
          <w:lang w:val="en-GB"/>
        </w:rPr>
        <w:t>~/.</w:t>
      </w:r>
      <w:proofErr w:type="spellStart"/>
      <w:r w:rsidRPr="007174FE">
        <w:rPr>
          <w:b/>
          <w:bCs/>
          <w:sz w:val="24"/>
          <w:lang w:val="en-GB"/>
        </w:rPr>
        <w:t>bash_profile</w:t>
      </w:r>
      <w:proofErr w:type="spellEnd"/>
      <w:r w:rsidRPr="00366F05">
        <w:rPr>
          <w:sz w:val="24"/>
          <w:lang w:val="en-GB"/>
        </w:rPr>
        <w:t>.</w:t>
      </w:r>
    </w:p>
    <w:p w14:paraId="20E6E6A5" w14:textId="74B0EBB1" w:rsidR="007174FE" w:rsidRPr="007174FE" w:rsidRDefault="007174FE" w:rsidP="007174FE">
      <w:pPr>
        <w:pStyle w:val="ListParagraph"/>
        <w:numPr>
          <w:ilvl w:val="0"/>
          <w:numId w:val="31"/>
        </w:numPr>
      </w:pPr>
      <w:r>
        <w:t>Add the following lines to set the proxy environment variables:</w:t>
      </w:r>
    </w:p>
    <w:p w14:paraId="2D6252B4" w14:textId="77777777" w:rsidR="00366F05" w:rsidRPr="007174FE" w:rsidRDefault="00366F05" w:rsidP="00366F05">
      <w:pPr>
        <w:rPr>
          <w:sz w:val="24"/>
          <w:lang w:val="en-GB"/>
        </w:rPr>
      </w:pPr>
    </w:p>
    <w:p w14:paraId="41DFBCC2" w14:textId="1EB51379" w:rsidR="00366F05" w:rsidRPr="00366F05" w:rsidRDefault="00366F05" w:rsidP="007174FE">
      <w:pPr>
        <w:ind w:left="1440"/>
        <w:rPr>
          <w:sz w:val="24"/>
          <w:lang w:val="en-GB"/>
        </w:rPr>
      </w:pPr>
      <w:r w:rsidRPr="00366F05">
        <w:rPr>
          <w:sz w:val="24"/>
          <w:lang w:val="en-GB"/>
        </w:rPr>
        <w:t>export HTTP_PROXY=http://&lt;proxy-url&gt;:&lt;port&gt;</w:t>
      </w:r>
    </w:p>
    <w:p w14:paraId="3F593DB6" w14:textId="77777777" w:rsidR="00366F05" w:rsidRPr="00366F05" w:rsidRDefault="00366F05" w:rsidP="007174FE">
      <w:pPr>
        <w:ind w:left="1440"/>
        <w:rPr>
          <w:sz w:val="24"/>
          <w:lang w:val="en-GB"/>
        </w:rPr>
      </w:pPr>
      <w:r w:rsidRPr="00366F05">
        <w:rPr>
          <w:sz w:val="24"/>
          <w:lang w:val="en-GB"/>
        </w:rPr>
        <w:t>export HTTPS_PROXY=http://&lt;proxy-url&gt;:&lt;port&gt;</w:t>
      </w:r>
    </w:p>
    <w:p w14:paraId="5DA143C9" w14:textId="77777777" w:rsidR="00366F05" w:rsidRPr="00366F05" w:rsidRDefault="00366F05" w:rsidP="007174FE">
      <w:pPr>
        <w:ind w:left="1440"/>
        <w:rPr>
          <w:sz w:val="24"/>
          <w:lang w:val="en-GB"/>
        </w:rPr>
      </w:pPr>
      <w:r w:rsidRPr="00366F05">
        <w:rPr>
          <w:sz w:val="24"/>
          <w:lang w:val="en-GB"/>
        </w:rPr>
        <w:t>export NO_PROXY=localhost,127.0.</w:t>
      </w:r>
      <w:proofErr w:type="gramStart"/>
      <w:r w:rsidRPr="00366F05">
        <w:rPr>
          <w:sz w:val="24"/>
          <w:lang w:val="en-GB"/>
        </w:rPr>
        <w:t>0.1,.</w:t>
      </w:r>
      <w:proofErr w:type="gramEnd"/>
      <w:r w:rsidRPr="00366F05">
        <w:rPr>
          <w:sz w:val="24"/>
          <w:lang w:val="en-GB"/>
        </w:rPr>
        <w:t>local</w:t>
      </w:r>
    </w:p>
    <w:p w14:paraId="366AB768" w14:textId="77777777" w:rsidR="007174FE" w:rsidRDefault="007174FE" w:rsidP="007174FE">
      <w:pPr>
        <w:rPr>
          <w:sz w:val="24"/>
          <w:lang w:val="en-GB"/>
        </w:rPr>
      </w:pPr>
    </w:p>
    <w:p w14:paraId="0EB2599A" w14:textId="5773456C" w:rsidR="00366F05" w:rsidRPr="007174FE" w:rsidRDefault="00366F05" w:rsidP="007174FE">
      <w:pPr>
        <w:pStyle w:val="ListParagraph"/>
        <w:numPr>
          <w:ilvl w:val="0"/>
          <w:numId w:val="39"/>
        </w:numPr>
        <w:rPr>
          <w:lang w:val="en-GB"/>
        </w:rPr>
      </w:pPr>
      <w:r w:rsidRPr="007174FE">
        <w:rPr>
          <w:lang w:val="en-GB"/>
        </w:rPr>
        <w:t xml:space="preserve">If </w:t>
      </w:r>
      <w:r w:rsidR="007174FE" w:rsidRPr="007174FE">
        <w:rPr>
          <w:lang w:val="en-GB"/>
        </w:rPr>
        <w:t xml:space="preserve">proxy </w:t>
      </w:r>
      <w:r w:rsidRPr="007174FE">
        <w:rPr>
          <w:lang w:val="en-GB"/>
        </w:rPr>
        <w:t xml:space="preserve">authentication </w:t>
      </w:r>
      <w:r w:rsidR="007174FE" w:rsidRPr="007174FE">
        <w:rPr>
          <w:lang w:val="en-GB"/>
        </w:rPr>
        <w:t xml:space="preserve">is </w:t>
      </w:r>
      <w:r w:rsidRPr="007174FE">
        <w:rPr>
          <w:lang w:val="en-GB"/>
        </w:rPr>
        <w:t>required</w:t>
      </w:r>
      <w:r w:rsidR="007174FE" w:rsidRPr="007174FE">
        <w:rPr>
          <w:lang w:val="en-GB"/>
        </w:rPr>
        <w:t>, use the following format:</w:t>
      </w:r>
    </w:p>
    <w:p w14:paraId="6B242BC7" w14:textId="77777777" w:rsidR="00366F05" w:rsidRPr="00366F05" w:rsidRDefault="00366F05" w:rsidP="007174FE">
      <w:pPr>
        <w:ind w:left="1440"/>
        <w:rPr>
          <w:sz w:val="24"/>
          <w:lang w:val="en-GB"/>
        </w:rPr>
      </w:pPr>
      <w:r w:rsidRPr="00366F05">
        <w:rPr>
          <w:sz w:val="24"/>
          <w:lang w:val="en-GB"/>
        </w:rPr>
        <w:t>export HTTP_PROXY=http://&lt;username&gt;:&lt;password&gt;@&lt;proxy-url&gt;:&lt;port&gt;</w:t>
      </w:r>
    </w:p>
    <w:p w14:paraId="65B07264" w14:textId="77777777" w:rsidR="00366F05" w:rsidRPr="00366F05" w:rsidRDefault="00366F05" w:rsidP="007174FE">
      <w:pPr>
        <w:ind w:left="1440"/>
        <w:rPr>
          <w:sz w:val="24"/>
          <w:lang w:val="en-GB"/>
        </w:rPr>
      </w:pPr>
      <w:r w:rsidRPr="00366F05">
        <w:rPr>
          <w:sz w:val="24"/>
          <w:lang w:val="en-GB"/>
        </w:rPr>
        <w:t>export HTTPS_PROXY=http://&lt;username&gt;:&lt;password&gt;@&lt;proxy-url&gt;:&lt;port&gt;</w:t>
      </w:r>
    </w:p>
    <w:p w14:paraId="0394CEDF" w14:textId="77777777" w:rsidR="007174FE" w:rsidRDefault="007174FE" w:rsidP="007174FE">
      <w:pPr>
        <w:rPr>
          <w:sz w:val="24"/>
          <w:lang w:val="en-GB"/>
        </w:rPr>
      </w:pPr>
    </w:p>
    <w:p w14:paraId="2EF5CB77" w14:textId="232DF69A" w:rsidR="007174FE" w:rsidRDefault="007174FE" w:rsidP="007174FE">
      <w:pPr>
        <w:pStyle w:val="ListParagraph"/>
        <w:numPr>
          <w:ilvl w:val="0"/>
          <w:numId w:val="39"/>
        </w:numPr>
        <w:rPr>
          <w:lang w:val="en-GB"/>
        </w:rPr>
      </w:pPr>
      <w:r w:rsidRPr="007174FE">
        <w:rPr>
          <w:lang w:val="en-GB"/>
        </w:rPr>
        <w:t>Save the file and reload it by running:</w:t>
      </w:r>
    </w:p>
    <w:p w14:paraId="23B5D53A" w14:textId="77777777" w:rsidR="007174FE" w:rsidRDefault="007174FE" w:rsidP="007174FE">
      <w:pPr>
        <w:pStyle w:val="ListParagraph"/>
        <w:ind w:left="1440"/>
      </w:pP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 # or source ~/.</w:t>
      </w:r>
      <w:proofErr w:type="spellStart"/>
      <w:r>
        <w:t>bash_profile</w:t>
      </w:r>
      <w:proofErr w:type="spellEnd"/>
    </w:p>
    <w:p w14:paraId="35A8B1B2" w14:textId="77777777" w:rsidR="007174FE" w:rsidRPr="007174FE" w:rsidRDefault="007174FE" w:rsidP="007174FE">
      <w:pPr>
        <w:pStyle w:val="ListParagraph"/>
        <w:rPr>
          <w:lang w:val="en-GB"/>
        </w:rPr>
      </w:pPr>
    </w:p>
    <w:p w14:paraId="3D216555" w14:textId="5BB553F9" w:rsidR="00366F05" w:rsidRPr="007174FE" w:rsidRDefault="00366F05" w:rsidP="007174FE">
      <w:pPr>
        <w:pStyle w:val="ListParagraph"/>
        <w:numPr>
          <w:ilvl w:val="0"/>
          <w:numId w:val="30"/>
        </w:numPr>
        <w:rPr>
          <w:b/>
          <w:bCs/>
          <w:lang w:val="en-GB"/>
        </w:rPr>
      </w:pPr>
      <w:r w:rsidRPr="007174FE">
        <w:rPr>
          <w:b/>
          <w:bCs/>
          <w:lang w:val="en-GB"/>
        </w:rPr>
        <w:t xml:space="preserve">Configure Docker Daemon Proxy Settings </w:t>
      </w:r>
    </w:p>
    <w:p w14:paraId="1C5EE254" w14:textId="4049D620" w:rsidR="007174FE" w:rsidRDefault="007174FE" w:rsidP="00366F05">
      <w:pPr>
        <w:rPr>
          <w:sz w:val="24"/>
          <w:lang w:val="en-GB"/>
        </w:rPr>
      </w:pPr>
      <w:r>
        <w:rPr>
          <w:sz w:val="24"/>
          <w:lang w:val="en-GB"/>
        </w:rPr>
        <w:t>Create or edit the Docker daemon proxy configuration file</w:t>
      </w:r>
    </w:p>
    <w:p w14:paraId="45394326" w14:textId="78C0ED5C" w:rsidR="00366F05" w:rsidRPr="00366F05" w:rsidRDefault="00366F05" w:rsidP="007174FE">
      <w:pPr>
        <w:ind w:left="1440"/>
        <w:rPr>
          <w:sz w:val="24"/>
          <w:lang w:val="en-GB"/>
        </w:rPr>
      </w:pPr>
      <w:proofErr w:type="spellStart"/>
      <w:r w:rsidRPr="00366F05">
        <w:rPr>
          <w:sz w:val="24"/>
          <w:lang w:val="en-GB"/>
        </w:rPr>
        <w:t>sudo</w:t>
      </w:r>
      <w:proofErr w:type="spellEnd"/>
      <w:r w:rsidRPr="00366F05">
        <w:rPr>
          <w:sz w:val="24"/>
          <w:lang w:val="en-GB"/>
        </w:rPr>
        <w:t xml:space="preserve"> nano /etc/</w:t>
      </w:r>
      <w:proofErr w:type="spellStart"/>
      <w:r w:rsidRPr="00366F05">
        <w:rPr>
          <w:sz w:val="24"/>
          <w:lang w:val="en-GB"/>
        </w:rPr>
        <w:t>systemd</w:t>
      </w:r>
      <w:proofErr w:type="spellEnd"/>
      <w:r w:rsidRPr="00366F05">
        <w:rPr>
          <w:sz w:val="24"/>
          <w:lang w:val="en-GB"/>
        </w:rPr>
        <w:t>/system/</w:t>
      </w:r>
      <w:proofErr w:type="spellStart"/>
      <w:r w:rsidRPr="00366F05">
        <w:rPr>
          <w:sz w:val="24"/>
          <w:lang w:val="en-GB"/>
        </w:rPr>
        <w:t>docker.service.d</w:t>
      </w:r>
      <w:proofErr w:type="spellEnd"/>
      <w:r w:rsidRPr="00366F05">
        <w:rPr>
          <w:sz w:val="24"/>
          <w:lang w:val="en-GB"/>
        </w:rPr>
        <w:t>/http-</w:t>
      </w:r>
      <w:proofErr w:type="spellStart"/>
      <w:r w:rsidRPr="00366F05">
        <w:rPr>
          <w:sz w:val="24"/>
          <w:lang w:val="en-GB"/>
        </w:rPr>
        <w:t>proxy.conf</w:t>
      </w:r>
      <w:proofErr w:type="spellEnd"/>
    </w:p>
    <w:p w14:paraId="40D1D768" w14:textId="1C666B90" w:rsidR="00366F05" w:rsidRPr="00366F05" w:rsidRDefault="00366F05" w:rsidP="00366F05">
      <w:pPr>
        <w:rPr>
          <w:sz w:val="24"/>
          <w:lang w:val="en-GB"/>
        </w:rPr>
      </w:pPr>
      <w:r w:rsidRPr="00366F05">
        <w:rPr>
          <w:sz w:val="24"/>
          <w:lang w:val="en-GB"/>
        </w:rPr>
        <w:lastRenderedPageBreak/>
        <w:t xml:space="preserve">Add these </w:t>
      </w:r>
      <w:r w:rsidR="007174FE">
        <w:rPr>
          <w:sz w:val="24"/>
          <w:lang w:val="en-GB"/>
        </w:rPr>
        <w:t xml:space="preserve">following </w:t>
      </w:r>
      <w:r w:rsidRPr="00366F05">
        <w:rPr>
          <w:sz w:val="24"/>
          <w:lang w:val="en-GB"/>
        </w:rPr>
        <w:t>lines</w:t>
      </w:r>
      <w:r w:rsidR="007174FE">
        <w:rPr>
          <w:sz w:val="24"/>
          <w:lang w:val="en-GB"/>
        </w:rPr>
        <w:t xml:space="preserve"> to configure Docker to use the Forcepoint </w:t>
      </w:r>
      <w:proofErr w:type="gramStart"/>
      <w:r w:rsidR="007174FE">
        <w:rPr>
          <w:sz w:val="24"/>
          <w:lang w:val="en-GB"/>
        </w:rPr>
        <w:t>proxy</w:t>
      </w:r>
      <w:r w:rsidRPr="00366F05">
        <w:rPr>
          <w:sz w:val="24"/>
          <w:lang w:val="en-GB"/>
        </w:rPr>
        <w:t xml:space="preserve"> :</w:t>
      </w:r>
      <w:proofErr w:type="gramEnd"/>
      <w:r w:rsidRPr="00366F05">
        <w:rPr>
          <w:sz w:val="24"/>
          <w:lang w:val="en-GB"/>
        </w:rPr>
        <w:t xml:space="preserve"> </w:t>
      </w:r>
    </w:p>
    <w:p w14:paraId="489E91FA" w14:textId="77777777" w:rsidR="00366F05" w:rsidRDefault="00366F05" w:rsidP="00366F05">
      <w:pPr>
        <w:rPr>
          <w:sz w:val="24"/>
          <w:lang w:val="en-GB"/>
        </w:rPr>
      </w:pPr>
    </w:p>
    <w:p w14:paraId="4D417903" w14:textId="300B9D4E" w:rsidR="00366F05" w:rsidRPr="00366F05" w:rsidRDefault="00366F05" w:rsidP="007174FE">
      <w:pPr>
        <w:ind w:left="1440"/>
        <w:rPr>
          <w:sz w:val="24"/>
          <w:lang w:val="en-GB"/>
        </w:rPr>
      </w:pPr>
      <w:r w:rsidRPr="00366F05">
        <w:rPr>
          <w:sz w:val="24"/>
          <w:lang w:val="en-GB"/>
        </w:rPr>
        <w:t>[Service]</w:t>
      </w:r>
    </w:p>
    <w:p w14:paraId="63CC45D3" w14:textId="77777777" w:rsidR="00366F05" w:rsidRPr="00366F05" w:rsidRDefault="00366F05" w:rsidP="007174FE">
      <w:pPr>
        <w:ind w:left="1440"/>
        <w:rPr>
          <w:sz w:val="24"/>
          <w:lang w:val="en-GB"/>
        </w:rPr>
      </w:pPr>
      <w:r w:rsidRPr="00366F05">
        <w:rPr>
          <w:sz w:val="24"/>
          <w:lang w:val="en-GB"/>
        </w:rPr>
        <w:t>Environment="HTTP_PROXY=http://&lt;forcepoint-proxy-url&gt;:&lt;port&gt;"</w:t>
      </w:r>
    </w:p>
    <w:p w14:paraId="2E9F9269" w14:textId="77777777" w:rsidR="00366F05" w:rsidRPr="00366F05" w:rsidRDefault="00366F05" w:rsidP="007174FE">
      <w:pPr>
        <w:ind w:left="1440"/>
        <w:rPr>
          <w:sz w:val="24"/>
          <w:lang w:val="en-GB"/>
        </w:rPr>
      </w:pPr>
      <w:r w:rsidRPr="00366F05">
        <w:rPr>
          <w:sz w:val="24"/>
          <w:lang w:val="en-GB"/>
        </w:rPr>
        <w:t>Environment="HTTPS_PROXY=http://&lt;forcepoint-proxy-url&gt;:&lt;port&gt;"</w:t>
      </w:r>
    </w:p>
    <w:p w14:paraId="3AC0890E" w14:textId="77777777" w:rsidR="00366F05" w:rsidRDefault="00366F05" w:rsidP="007174FE">
      <w:pPr>
        <w:ind w:left="1440"/>
        <w:rPr>
          <w:sz w:val="24"/>
          <w:lang w:val="en-GB"/>
        </w:rPr>
      </w:pPr>
      <w:r w:rsidRPr="00366F05">
        <w:rPr>
          <w:sz w:val="24"/>
          <w:lang w:val="en-GB"/>
        </w:rPr>
        <w:t>Environment="NO_PROXY=localhost,127.0.</w:t>
      </w:r>
      <w:proofErr w:type="gramStart"/>
      <w:r w:rsidRPr="00366F05">
        <w:rPr>
          <w:sz w:val="24"/>
          <w:lang w:val="en-GB"/>
        </w:rPr>
        <w:t>0.1,.</w:t>
      </w:r>
      <w:proofErr w:type="gramEnd"/>
      <w:r w:rsidRPr="00366F05">
        <w:rPr>
          <w:sz w:val="24"/>
          <w:lang w:val="en-GB"/>
        </w:rPr>
        <w:t>local"</w:t>
      </w:r>
    </w:p>
    <w:p w14:paraId="382AB5F5" w14:textId="77777777" w:rsidR="00366F05" w:rsidRPr="00366F05" w:rsidRDefault="00366F05" w:rsidP="00366F05">
      <w:pPr>
        <w:rPr>
          <w:sz w:val="24"/>
          <w:lang w:val="en-GB"/>
        </w:rPr>
      </w:pPr>
    </w:p>
    <w:p w14:paraId="0756BFCC" w14:textId="4B80A5D5" w:rsidR="00366F05" w:rsidRDefault="00366F05" w:rsidP="007174FE">
      <w:pPr>
        <w:numPr>
          <w:ilvl w:val="0"/>
          <w:numId w:val="29"/>
        </w:numPr>
        <w:rPr>
          <w:b/>
          <w:bCs/>
          <w:sz w:val="24"/>
          <w:lang w:val="en-GB"/>
        </w:rPr>
      </w:pPr>
      <w:r w:rsidRPr="00366F05">
        <w:rPr>
          <w:b/>
          <w:bCs/>
          <w:sz w:val="24"/>
          <w:lang w:val="en-GB"/>
        </w:rPr>
        <w:t xml:space="preserve">Reload the Docker daemon and </w:t>
      </w:r>
      <w:r w:rsidR="007174FE" w:rsidRPr="007174FE">
        <w:rPr>
          <w:b/>
          <w:bCs/>
          <w:sz w:val="24"/>
          <w:lang w:val="en-GB"/>
        </w:rPr>
        <w:t>R</w:t>
      </w:r>
      <w:r w:rsidRPr="00366F05">
        <w:rPr>
          <w:b/>
          <w:bCs/>
          <w:sz w:val="24"/>
          <w:lang w:val="en-GB"/>
        </w:rPr>
        <w:t>estart Docker:</w:t>
      </w:r>
    </w:p>
    <w:p w14:paraId="09E6D3FB" w14:textId="77777777" w:rsidR="007174FE" w:rsidRDefault="007174FE" w:rsidP="007174FE">
      <w:pPr>
        <w:pStyle w:val="ListParagraph"/>
        <w:numPr>
          <w:ilvl w:val="0"/>
          <w:numId w:val="39"/>
        </w:numPr>
      </w:pPr>
      <w:r>
        <w:t>After saving the configuration, reload the Docker daemon and restart Docker for the changes to take effect:</w:t>
      </w:r>
    </w:p>
    <w:p w14:paraId="1119E9B9" w14:textId="77777777" w:rsidR="007174FE" w:rsidRDefault="007174FE" w:rsidP="007174FE">
      <w:pPr>
        <w:pStyle w:val="ListParagraph"/>
        <w:ind w:left="144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14:paraId="2A2805EC" w14:textId="77777777" w:rsidR="007174FE" w:rsidRDefault="007174FE" w:rsidP="007174FE">
      <w:pPr>
        <w:pStyle w:val="ListParagraph"/>
        <w:ind w:left="144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docker</w:t>
      </w:r>
    </w:p>
    <w:p w14:paraId="22759B76" w14:textId="77777777" w:rsidR="007174FE" w:rsidRPr="00366F05" w:rsidRDefault="007174FE" w:rsidP="007174FE">
      <w:pPr>
        <w:rPr>
          <w:b/>
          <w:bCs/>
          <w:sz w:val="24"/>
          <w:lang w:val="en-GB"/>
        </w:rPr>
      </w:pPr>
    </w:p>
    <w:p w14:paraId="2608A331" w14:textId="4AE6A589" w:rsidR="00366F05" w:rsidRPr="00366F05" w:rsidRDefault="007174FE" w:rsidP="007174FE">
      <w:pPr>
        <w:rPr>
          <w:sz w:val="24"/>
          <w:lang w:val="en-GB"/>
        </w:rPr>
      </w:pPr>
      <w:r>
        <w:rPr>
          <w:sz w:val="24"/>
          <w:lang w:val="en-GB"/>
        </w:rPr>
        <w:t xml:space="preserve">For </w:t>
      </w:r>
      <w:r w:rsidR="00366F05" w:rsidRPr="00366F05">
        <w:rPr>
          <w:sz w:val="24"/>
          <w:lang w:val="en-GB"/>
        </w:rPr>
        <w:t>Docker Desktop (Windows/Mac):</w:t>
      </w:r>
    </w:p>
    <w:p w14:paraId="01141B89" w14:textId="77777777" w:rsidR="00366F05" w:rsidRDefault="00366F05" w:rsidP="00366F05">
      <w:pPr>
        <w:rPr>
          <w:sz w:val="24"/>
          <w:lang w:val="en-GB"/>
        </w:rPr>
      </w:pPr>
    </w:p>
    <w:p w14:paraId="34695D7A" w14:textId="5993403C" w:rsidR="00366F05" w:rsidRPr="007174FE" w:rsidRDefault="00366F05" w:rsidP="007174FE">
      <w:pPr>
        <w:pStyle w:val="ListParagraph"/>
        <w:numPr>
          <w:ilvl w:val="0"/>
          <w:numId w:val="40"/>
        </w:numPr>
        <w:rPr>
          <w:lang w:val="en-GB"/>
        </w:rPr>
      </w:pPr>
      <w:r w:rsidRPr="007174FE">
        <w:rPr>
          <w:lang w:val="en-GB"/>
        </w:rPr>
        <w:t>Open Docker Desktop.</w:t>
      </w:r>
    </w:p>
    <w:p w14:paraId="4933E085" w14:textId="77777777" w:rsidR="00366F05" w:rsidRPr="007174FE" w:rsidRDefault="00366F05" w:rsidP="007174FE">
      <w:pPr>
        <w:pStyle w:val="ListParagraph"/>
        <w:numPr>
          <w:ilvl w:val="0"/>
          <w:numId w:val="40"/>
        </w:numPr>
        <w:rPr>
          <w:lang w:val="en-GB"/>
        </w:rPr>
      </w:pPr>
      <w:r w:rsidRPr="007174FE">
        <w:rPr>
          <w:lang w:val="en-GB"/>
        </w:rPr>
        <w:t>Go to Settings &gt; Resources &gt; Proxies.</w:t>
      </w:r>
    </w:p>
    <w:p w14:paraId="663927EE" w14:textId="77777777" w:rsidR="00366F05" w:rsidRPr="007174FE" w:rsidRDefault="00366F05" w:rsidP="007174FE">
      <w:pPr>
        <w:pStyle w:val="ListParagraph"/>
        <w:numPr>
          <w:ilvl w:val="0"/>
          <w:numId w:val="40"/>
        </w:numPr>
        <w:rPr>
          <w:lang w:val="en-GB"/>
        </w:rPr>
      </w:pPr>
      <w:r w:rsidRPr="007174FE">
        <w:rPr>
          <w:lang w:val="en-GB"/>
        </w:rPr>
        <w:t>Enable Manual proxy configuration.</w:t>
      </w:r>
    </w:p>
    <w:p w14:paraId="39BDB897" w14:textId="77777777" w:rsidR="00366F05" w:rsidRPr="007174FE" w:rsidRDefault="00366F05" w:rsidP="007174FE">
      <w:pPr>
        <w:pStyle w:val="ListParagraph"/>
        <w:numPr>
          <w:ilvl w:val="0"/>
          <w:numId w:val="40"/>
        </w:numPr>
        <w:rPr>
          <w:lang w:val="en-GB"/>
        </w:rPr>
      </w:pPr>
      <w:r w:rsidRPr="007174FE">
        <w:rPr>
          <w:lang w:val="en-GB"/>
        </w:rPr>
        <w:t>Enter the Forcepoint Proxy details:</w:t>
      </w:r>
    </w:p>
    <w:p w14:paraId="3E5F5E9C" w14:textId="77777777" w:rsidR="00366F05" w:rsidRPr="00366F05" w:rsidRDefault="00366F05" w:rsidP="007174FE">
      <w:pPr>
        <w:ind w:left="1440"/>
        <w:rPr>
          <w:sz w:val="24"/>
          <w:lang w:val="en-GB"/>
        </w:rPr>
      </w:pPr>
      <w:r w:rsidRPr="00366F05">
        <w:rPr>
          <w:sz w:val="24"/>
          <w:lang w:val="en-GB"/>
        </w:rPr>
        <w:t>HTTP Proxy: http://&lt;forcepoint-proxy-url&gt;:&lt;port&gt;</w:t>
      </w:r>
    </w:p>
    <w:p w14:paraId="6BBD53C5" w14:textId="77777777" w:rsidR="00366F05" w:rsidRPr="00366F05" w:rsidRDefault="00366F05" w:rsidP="007174FE">
      <w:pPr>
        <w:ind w:left="1440"/>
        <w:rPr>
          <w:sz w:val="24"/>
          <w:lang w:val="en-GB"/>
        </w:rPr>
      </w:pPr>
      <w:r w:rsidRPr="00366F05">
        <w:rPr>
          <w:sz w:val="24"/>
          <w:lang w:val="en-GB"/>
        </w:rPr>
        <w:t>HTTPS Proxy: http://&lt;forcepoint-proxy-url&gt;:&lt;port&gt;</w:t>
      </w:r>
    </w:p>
    <w:p w14:paraId="5943A93F" w14:textId="77777777" w:rsidR="00366F05" w:rsidRPr="00366F05" w:rsidRDefault="00366F05" w:rsidP="007174FE">
      <w:pPr>
        <w:ind w:left="1440"/>
        <w:rPr>
          <w:sz w:val="24"/>
          <w:lang w:val="en-GB"/>
        </w:rPr>
      </w:pPr>
      <w:r w:rsidRPr="00366F05">
        <w:rPr>
          <w:sz w:val="24"/>
          <w:lang w:val="en-GB"/>
        </w:rPr>
        <w:t>No Proxy: localhost,127.0.</w:t>
      </w:r>
      <w:proofErr w:type="gramStart"/>
      <w:r w:rsidRPr="00366F05">
        <w:rPr>
          <w:sz w:val="24"/>
          <w:lang w:val="en-GB"/>
        </w:rPr>
        <w:t>0.1,.</w:t>
      </w:r>
      <w:proofErr w:type="gramEnd"/>
      <w:r w:rsidRPr="00366F05">
        <w:rPr>
          <w:sz w:val="24"/>
          <w:lang w:val="en-GB"/>
        </w:rPr>
        <w:t>local</w:t>
      </w:r>
    </w:p>
    <w:p w14:paraId="0E97420E" w14:textId="77777777" w:rsidR="007174FE" w:rsidRDefault="007174FE" w:rsidP="00366F05">
      <w:pPr>
        <w:rPr>
          <w:sz w:val="24"/>
          <w:lang w:val="en-GB"/>
        </w:rPr>
      </w:pPr>
    </w:p>
    <w:p w14:paraId="13C0B952" w14:textId="36BB41E1" w:rsidR="00366F05" w:rsidRPr="00366F05" w:rsidRDefault="007174FE" w:rsidP="00366F05">
      <w:pPr>
        <w:rPr>
          <w:sz w:val="24"/>
          <w:lang w:val="en-GB"/>
        </w:rPr>
      </w:pPr>
      <w:r>
        <w:rPr>
          <w:sz w:val="24"/>
          <w:lang w:val="en-GB"/>
        </w:rPr>
        <w:t xml:space="preserve">5. </w:t>
      </w:r>
      <w:r w:rsidR="00366F05" w:rsidRPr="00366F05">
        <w:rPr>
          <w:sz w:val="24"/>
          <w:lang w:val="en-GB"/>
        </w:rPr>
        <w:t>Click Apply &amp; Restart</w:t>
      </w:r>
      <w:r>
        <w:rPr>
          <w:sz w:val="24"/>
          <w:lang w:val="en-GB"/>
        </w:rPr>
        <w:t xml:space="preserve"> to save the settings</w:t>
      </w:r>
      <w:r w:rsidR="00366F05" w:rsidRPr="00366F05">
        <w:rPr>
          <w:sz w:val="24"/>
          <w:lang w:val="en-GB"/>
        </w:rPr>
        <w:t>.</w:t>
      </w:r>
    </w:p>
    <w:p w14:paraId="639233B0" w14:textId="312CEB8B" w:rsidR="00366F05" w:rsidRDefault="007174FE" w:rsidP="007174FE">
      <w:pPr>
        <w:rPr>
          <w:sz w:val="24"/>
          <w:lang w:val="en-GB"/>
        </w:rPr>
      </w:pPr>
      <w:r>
        <w:rPr>
          <w:rFonts w:ascii="Cambria Math" w:hAnsi="Cambria Math" w:cs="Cambria Math"/>
          <w:sz w:val="24"/>
          <w:lang w:val="en-GB"/>
        </w:rPr>
        <w:t>V</w:t>
      </w:r>
      <w:r w:rsidR="00366F05" w:rsidRPr="00366F05">
        <w:rPr>
          <w:rFonts w:hint="eastAsia"/>
          <w:sz w:val="24"/>
          <w:lang w:val="en-GB"/>
        </w:rPr>
        <w:t>erify Proxy Configuration</w:t>
      </w:r>
      <w:r>
        <w:rPr>
          <w:sz w:val="24"/>
          <w:lang w:val="en-GB"/>
        </w:rPr>
        <w:t>:</w:t>
      </w:r>
    </w:p>
    <w:p w14:paraId="42021D4B" w14:textId="09B47953" w:rsidR="007174FE" w:rsidRPr="00366F05" w:rsidRDefault="007174FE" w:rsidP="0025449B">
      <w:pPr>
        <w:jc w:val="both"/>
        <w:rPr>
          <w:sz w:val="24"/>
          <w:lang w:val="en-GB"/>
        </w:rPr>
      </w:pPr>
      <w:r>
        <w:t xml:space="preserve">To verify </w:t>
      </w:r>
      <w:r>
        <w:t>that Docker is correctly configured to use the Forcepoint proxy, run the following command:</w:t>
      </w:r>
    </w:p>
    <w:p w14:paraId="7AD5C9EA" w14:textId="77777777" w:rsidR="00366F05" w:rsidRDefault="00366F05" w:rsidP="007174FE">
      <w:pPr>
        <w:ind w:left="1440"/>
        <w:rPr>
          <w:sz w:val="24"/>
          <w:lang w:val="en-GB"/>
        </w:rPr>
      </w:pPr>
      <w:r w:rsidRPr="00366F05">
        <w:rPr>
          <w:sz w:val="24"/>
          <w:lang w:val="en-GB"/>
        </w:rPr>
        <w:t>docker pull hello-world</w:t>
      </w:r>
    </w:p>
    <w:p w14:paraId="3F3C5A07" w14:textId="77777777" w:rsidR="007174FE" w:rsidRDefault="007174FE" w:rsidP="007174FE">
      <w:pPr>
        <w:rPr>
          <w:sz w:val="24"/>
          <w:lang w:val="en-GB"/>
        </w:rPr>
      </w:pPr>
    </w:p>
    <w:p w14:paraId="012AAD8F" w14:textId="77777777" w:rsidR="007174FE" w:rsidRDefault="007174FE" w:rsidP="007174FE">
      <w:r>
        <w:t>If the proxy configuration is correct, Docker will pull the hello-world image successfully.</w:t>
      </w:r>
    </w:p>
    <w:p w14:paraId="5A90D43A" w14:textId="77777777" w:rsidR="007174FE" w:rsidRPr="00366F05" w:rsidRDefault="007174FE" w:rsidP="007174FE">
      <w:pPr>
        <w:rPr>
          <w:sz w:val="24"/>
          <w:lang w:val="en-GB"/>
        </w:rPr>
      </w:pPr>
    </w:p>
    <w:p w14:paraId="76B0142F" w14:textId="668E77F6" w:rsidR="00366F05" w:rsidRPr="00366F05" w:rsidRDefault="00366F05" w:rsidP="00366F05">
      <w:pPr>
        <w:rPr>
          <w:sz w:val="24"/>
          <w:lang w:val="en-GB"/>
        </w:rPr>
      </w:pPr>
      <w:r w:rsidRPr="00366F05">
        <w:rPr>
          <w:sz w:val="24"/>
          <w:lang w:val="en-GB"/>
        </w:rPr>
        <w:lastRenderedPageBreak/>
        <w:drawing>
          <wp:inline distT="0" distB="0" distL="0" distR="0" wp14:anchorId="3DF21636" wp14:editId="70C62192">
            <wp:extent cx="4292600" cy="2019300"/>
            <wp:effectExtent l="12700" t="12700" r="12700" b="12700"/>
            <wp:docPr id="682527366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27366" name="Picture 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34AC8" w14:textId="10B0D4C4" w:rsidR="00366F05" w:rsidRPr="00366F05" w:rsidRDefault="00366F05" w:rsidP="00366F05">
      <w:pPr>
        <w:rPr>
          <w:sz w:val="24"/>
          <w:lang w:val="en-GB"/>
        </w:rPr>
      </w:pPr>
    </w:p>
    <w:p w14:paraId="1A0DB82D" w14:textId="77777777" w:rsidR="00366F05" w:rsidRPr="00366F05" w:rsidRDefault="00366F05" w:rsidP="00366F05"/>
    <w:p w14:paraId="7D529DBE" w14:textId="77777777" w:rsidR="00366F05" w:rsidRDefault="00366F05" w:rsidP="00565A08">
      <w:pPr>
        <w:pStyle w:val="Heading2"/>
      </w:pPr>
    </w:p>
    <w:p w14:paraId="252B1C1E" w14:textId="77777777" w:rsidR="00366F05" w:rsidRDefault="00366F05" w:rsidP="00565A08">
      <w:pPr>
        <w:pStyle w:val="Heading2"/>
      </w:pPr>
    </w:p>
    <w:p w14:paraId="7B7F09F0" w14:textId="1FDAAEE9" w:rsidR="00366F05" w:rsidRPr="00366F05" w:rsidRDefault="00304329" w:rsidP="00366F05">
      <w:pPr>
        <w:pStyle w:val="Heading1"/>
      </w:pPr>
      <w:bookmarkStart w:id="21" w:name="_Toc191388682"/>
      <w:bookmarkEnd w:id="20"/>
      <w:r>
        <w:t>Managing Docker Images</w:t>
      </w:r>
      <w:bookmarkStart w:id="22" w:name="_Toc191388683"/>
      <w:bookmarkEnd w:id="21"/>
    </w:p>
    <w:p w14:paraId="421B869B" w14:textId="77777777" w:rsidR="00366F05" w:rsidRDefault="00366F05" w:rsidP="00366F05"/>
    <w:p w14:paraId="3DC02BDD" w14:textId="77777777" w:rsidR="00840579" w:rsidRPr="00840579" w:rsidRDefault="00840579" w:rsidP="00840579">
      <w:pPr>
        <w:rPr>
          <w:b/>
          <w:bCs/>
          <w:sz w:val="24"/>
        </w:rPr>
      </w:pPr>
      <w:r w:rsidRPr="00840579">
        <w:rPr>
          <w:b/>
          <w:bCs/>
          <w:sz w:val="24"/>
        </w:rPr>
        <w:t>Pushing Docker Images to Artifactory</w:t>
      </w:r>
    </w:p>
    <w:p w14:paraId="1F23DC1E" w14:textId="77777777" w:rsidR="00840579" w:rsidRDefault="00840579" w:rsidP="00366F05">
      <w:pPr>
        <w:rPr>
          <w:lang w:val="en-GB"/>
        </w:rPr>
      </w:pPr>
    </w:p>
    <w:p w14:paraId="3EE006BD" w14:textId="77777777" w:rsidR="00840579" w:rsidRDefault="00840579" w:rsidP="00840579">
      <w:r>
        <w:t>To push a Docker image to Artifactory, you can use either your IDE or terminal. Follow these steps to build, tag, and push your custom Docker image to Artifactory:</w:t>
      </w:r>
    </w:p>
    <w:p w14:paraId="4D90963A" w14:textId="77777777" w:rsidR="00840579" w:rsidRDefault="00840579" w:rsidP="00366F05">
      <w:pPr>
        <w:rPr>
          <w:lang w:val="en-GB"/>
        </w:rPr>
      </w:pPr>
    </w:p>
    <w:p w14:paraId="68E1B9C4" w14:textId="73E39238" w:rsidR="00840579" w:rsidRDefault="00840579" w:rsidP="00840579">
      <w:pPr>
        <w:pStyle w:val="ListParagraph"/>
        <w:numPr>
          <w:ilvl w:val="0"/>
          <w:numId w:val="41"/>
        </w:numPr>
      </w:pPr>
      <w:r w:rsidRPr="00840579">
        <w:rPr>
          <w:b/>
          <w:bCs/>
        </w:rPr>
        <w:t>Log in to your Artifactory virtual repository</w:t>
      </w:r>
      <w:r>
        <w:t>:</w:t>
      </w:r>
    </w:p>
    <w:p w14:paraId="36A076A9" w14:textId="77777777" w:rsidR="00840579" w:rsidRDefault="00840579" w:rsidP="00840579">
      <w:pPr>
        <w:pStyle w:val="ListParagraph"/>
        <w:numPr>
          <w:ilvl w:val="0"/>
          <w:numId w:val="39"/>
        </w:numPr>
      </w:pPr>
      <w:r>
        <w:t>Run the following command to authenticate Docker with your Artifactory instance:</w:t>
      </w:r>
    </w:p>
    <w:p w14:paraId="66A0560B" w14:textId="77777777" w:rsidR="00840579" w:rsidRDefault="00840579" w:rsidP="00840579">
      <w:pPr>
        <w:pStyle w:val="ListParagraph"/>
        <w:ind w:left="1440"/>
      </w:pPr>
      <w:r>
        <w:t>docker login SERVER_NAME.jfrog.io</w:t>
      </w:r>
    </w:p>
    <w:p w14:paraId="3011DD02" w14:textId="77777777" w:rsidR="00840579" w:rsidRDefault="00840579" w:rsidP="00840579">
      <w:pPr>
        <w:ind w:firstLine="720"/>
      </w:pPr>
      <w:r>
        <w:t>Replace SERVER_NAME with your actual Artifactory server name.</w:t>
      </w:r>
    </w:p>
    <w:p w14:paraId="74AD1139" w14:textId="77777777" w:rsidR="00840579" w:rsidRDefault="00840579" w:rsidP="00840579"/>
    <w:p w14:paraId="02F0AD92" w14:textId="7F2A3669" w:rsidR="00840579" w:rsidRDefault="00840579" w:rsidP="00840579">
      <w:pPr>
        <w:pStyle w:val="ListParagraph"/>
        <w:numPr>
          <w:ilvl w:val="0"/>
          <w:numId w:val="41"/>
        </w:numPr>
      </w:pPr>
      <w:r w:rsidRPr="00840579">
        <w:rPr>
          <w:b/>
          <w:bCs/>
        </w:rPr>
        <w:t>Build the Docker image</w:t>
      </w:r>
      <w:r>
        <w:t>:</w:t>
      </w:r>
    </w:p>
    <w:p w14:paraId="663F7588" w14:textId="77777777" w:rsidR="00840579" w:rsidRDefault="00840579" w:rsidP="00840579">
      <w:pPr>
        <w:pStyle w:val="ListParagraph"/>
        <w:numPr>
          <w:ilvl w:val="0"/>
          <w:numId w:val="39"/>
        </w:numPr>
      </w:pPr>
      <w:r>
        <w:t>Use the docker build command to create your Docker image and tag it for your Artifactory repository:</w:t>
      </w:r>
    </w:p>
    <w:p w14:paraId="085BED92" w14:textId="77777777" w:rsidR="00840579" w:rsidRPr="00840579" w:rsidRDefault="00840579" w:rsidP="00840579">
      <w:pPr>
        <w:ind w:left="1440"/>
        <w:rPr>
          <w:lang w:val="en-GB"/>
        </w:rPr>
      </w:pPr>
      <w:r w:rsidRPr="00840579">
        <w:rPr>
          <w:lang w:val="en-GB"/>
        </w:rPr>
        <w:t>docker build --tag SERVER_NAME.jfrog.io/VIRTUAL_REPO_NAME/</w:t>
      </w:r>
      <w:proofErr w:type="spellStart"/>
      <w:r w:rsidRPr="00840579">
        <w:rPr>
          <w:lang w:val="en-GB"/>
        </w:rPr>
        <w:t>my-docker-</w:t>
      </w:r>
      <w:proofErr w:type="gramStart"/>
      <w:r w:rsidRPr="00840579">
        <w:rPr>
          <w:lang w:val="en-GB"/>
        </w:rPr>
        <w:t>image:latest</w:t>
      </w:r>
      <w:proofErr w:type="spellEnd"/>
      <w:proofErr w:type="gramEnd"/>
      <w:r w:rsidRPr="00840579">
        <w:rPr>
          <w:lang w:val="en-GB"/>
        </w:rPr>
        <w:t xml:space="preserve"> .</w:t>
      </w:r>
    </w:p>
    <w:p w14:paraId="7C2175BB" w14:textId="77777777" w:rsidR="00840579" w:rsidRDefault="00840579" w:rsidP="00840579"/>
    <w:p w14:paraId="1FD630ED" w14:textId="77777777" w:rsidR="00840579" w:rsidRDefault="00840579" w:rsidP="00840579">
      <w:pPr>
        <w:ind w:firstLine="720"/>
      </w:pPr>
      <w:r>
        <w:t>Replace SERVER_NAME with your Artifactory server name and VIRTUAL_REPO_NAME with your virtual repository name.</w:t>
      </w:r>
    </w:p>
    <w:p w14:paraId="1ABCD0D4" w14:textId="77777777" w:rsidR="00840579" w:rsidRDefault="00840579" w:rsidP="00366F05">
      <w:pPr>
        <w:rPr>
          <w:lang w:val="en-GB"/>
        </w:rPr>
      </w:pPr>
    </w:p>
    <w:p w14:paraId="2AC39A78" w14:textId="77777777" w:rsidR="00840579" w:rsidRDefault="00840579" w:rsidP="00366F05">
      <w:pPr>
        <w:rPr>
          <w:lang w:val="en-GB"/>
        </w:rPr>
      </w:pPr>
    </w:p>
    <w:p w14:paraId="7FFCC239" w14:textId="18BDB7A6" w:rsidR="00840579" w:rsidRDefault="00840579" w:rsidP="00840579">
      <w:pPr>
        <w:pStyle w:val="ListParagraph"/>
        <w:numPr>
          <w:ilvl w:val="0"/>
          <w:numId w:val="41"/>
        </w:numPr>
      </w:pPr>
      <w:r w:rsidRPr="00840579">
        <w:rPr>
          <w:b/>
          <w:bCs/>
        </w:rPr>
        <w:t>Push the image to Artifactory</w:t>
      </w:r>
      <w:r>
        <w:t>:</w:t>
      </w:r>
    </w:p>
    <w:p w14:paraId="1EB40DAE" w14:textId="77777777" w:rsidR="00840579" w:rsidRDefault="00840579" w:rsidP="00840579">
      <w:pPr>
        <w:pStyle w:val="ListParagraph"/>
        <w:numPr>
          <w:ilvl w:val="0"/>
          <w:numId w:val="39"/>
        </w:numPr>
      </w:pPr>
      <w:bookmarkStart w:id="23" w:name="OLE_LINK86"/>
      <w:r>
        <w:lastRenderedPageBreak/>
        <w:t>Once the image is built, push it to your Artifactory repository:</w:t>
      </w:r>
    </w:p>
    <w:bookmarkEnd w:id="23"/>
    <w:p w14:paraId="3A5A504B" w14:textId="77777777" w:rsidR="00840579" w:rsidRDefault="00840579" w:rsidP="00840579">
      <w:pPr>
        <w:ind w:left="1440"/>
      </w:pPr>
      <w:r>
        <w:t>docker push SERVER_NAME.jfrog.io/VIRTUAL_REPO_NAME/</w:t>
      </w:r>
      <w:proofErr w:type="spellStart"/>
      <w:r>
        <w:t>my-docker-</w:t>
      </w:r>
      <w:proofErr w:type="gramStart"/>
      <w:r>
        <w:t>image:latest</w:t>
      </w:r>
      <w:proofErr w:type="spellEnd"/>
      <w:proofErr w:type="gramEnd"/>
    </w:p>
    <w:p w14:paraId="35C71494" w14:textId="77777777" w:rsidR="00840579" w:rsidRPr="00840579" w:rsidRDefault="00840579" w:rsidP="00840579">
      <w:pPr>
        <w:rPr>
          <w:sz w:val="24"/>
        </w:rPr>
      </w:pPr>
      <w:r w:rsidRPr="00840579">
        <w:rPr>
          <w:sz w:val="24"/>
        </w:rPr>
        <w:t>This will upload the Docker image to Artifactory for use by other developers or systems.</w:t>
      </w:r>
    </w:p>
    <w:p w14:paraId="7797A3D6" w14:textId="77777777" w:rsidR="00366F05" w:rsidRPr="00366F05" w:rsidRDefault="00366F05" w:rsidP="00366F05">
      <w:pPr>
        <w:rPr>
          <w:lang w:val="en-GB"/>
        </w:rPr>
      </w:pPr>
    </w:p>
    <w:p w14:paraId="7BD51BFE" w14:textId="13DF950A" w:rsidR="00366F05" w:rsidRPr="00366F05" w:rsidRDefault="00366F05" w:rsidP="00366F05">
      <w:pPr>
        <w:rPr>
          <w:lang w:val="en-GB"/>
        </w:rPr>
      </w:pPr>
      <w:r w:rsidRPr="00366F05">
        <w:rPr>
          <w:lang w:val="en-GB"/>
        </w:rPr>
        <w:drawing>
          <wp:inline distT="0" distB="0" distL="0" distR="0" wp14:anchorId="4F9BC8E5" wp14:editId="56B4FB82">
            <wp:extent cx="4216400" cy="2654300"/>
            <wp:effectExtent l="12700" t="12700" r="12700" b="12700"/>
            <wp:docPr id="12549225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2252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FD523" w14:textId="77777777" w:rsidR="00366F05" w:rsidRPr="00366F05" w:rsidRDefault="00366F05" w:rsidP="00366F05">
      <w:pPr>
        <w:rPr>
          <w:lang w:val="en-GB"/>
        </w:rPr>
      </w:pPr>
    </w:p>
    <w:p w14:paraId="43C06EEA" w14:textId="77777777" w:rsidR="00366F05" w:rsidRPr="00366F05" w:rsidRDefault="00366F05" w:rsidP="00366F05">
      <w:pPr>
        <w:rPr>
          <w:b/>
          <w:lang w:val="en-GB"/>
        </w:rPr>
      </w:pPr>
      <w:bookmarkStart w:id="24" w:name="_wnb7pg1uf5fr"/>
      <w:bookmarkEnd w:id="24"/>
      <w:r w:rsidRPr="00366F05">
        <w:rPr>
          <w:b/>
          <w:lang w:val="en-GB"/>
        </w:rPr>
        <w:t>Pulling Docker Images from Artifactory</w:t>
      </w:r>
    </w:p>
    <w:p w14:paraId="7C7BE236" w14:textId="3B554928" w:rsidR="00840579" w:rsidRDefault="00840579" w:rsidP="00840579">
      <w:bookmarkStart w:id="25" w:name="OLE_LINK89"/>
      <w:r>
        <w:t>To pull an image from Artifactory, follow these steps:</w:t>
      </w:r>
    </w:p>
    <w:bookmarkEnd w:id="25"/>
    <w:p w14:paraId="37A2204A" w14:textId="77777777" w:rsidR="00840579" w:rsidRDefault="00840579" w:rsidP="00840579"/>
    <w:p w14:paraId="61BD754C" w14:textId="77777777" w:rsidR="00840579" w:rsidRDefault="00840579" w:rsidP="00840579">
      <w:r w:rsidRPr="00840579">
        <w:rPr>
          <w:b/>
          <w:bCs/>
        </w:rPr>
        <w:t>Copy the repository name</w:t>
      </w:r>
      <w:r>
        <w:t>:</w:t>
      </w:r>
    </w:p>
    <w:p w14:paraId="152D8A18" w14:textId="77777777" w:rsidR="00840579" w:rsidRDefault="00840579" w:rsidP="00840579">
      <w:pPr>
        <w:pStyle w:val="ListParagraph"/>
        <w:numPr>
          <w:ilvl w:val="0"/>
          <w:numId w:val="39"/>
        </w:numPr>
      </w:pPr>
      <w:r>
        <w:t xml:space="preserve">Identify the Docker image you want to pull and copy the repository name (e.g., </w:t>
      </w:r>
      <w:r w:rsidRPr="00840579">
        <w:rPr>
          <w:b/>
          <w:bCs/>
        </w:rPr>
        <w:t>my-docker-image</w:t>
      </w:r>
      <w:r>
        <w:t>).</w:t>
      </w:r>
    </w:p>
    <w:p w14:paraId="0F17794A" w14:textId="77777777" w:rsidR="00840579" w:rsidRDefault="00840579" w:rsidP="00840579">
      <w:r w:rsidRPr="00840579">
        <w:rPr>
          <w:b/>
          <w:bCs/>
        </w:rPr>
        <w:t>Run the docker pull command</w:t>
      </w:r>
      <w:r>
        <w:t>:</w:t>
      </w:r>
    </w:p>
    <w:p w14:paraId="1294B2B3" w14:textId="77777777" w:rsidR="00840579" w:rsidRDefault="00840579" w:rsidP="00840579"/>
    <w:p w14:paraId="6D9833F3" w14:textId="77777777" w:rsidR="00840579" w:rsidRDefault="00840579" w:rsidP="00840579">
      <w:pPr>
        <w:pStyle w:val="ListParagraph"/>
        <w:numPr>
          <w:ilvl w:val="0"/>
          <w:numId w:val="39"/>
        </w:numPr>
      </w:pPr>
      <w:r>
        <w:t>Pull the image using the following command:</w:t>
      </w:r>
    </w:p>
    <w:p w14:paraId="7D9EB709" w14:textId="77777777" w:rsidR="00840579" w:rsidRDefault="00840579" w:rsidP="00366F05">
      <w:pPr>
        <w:rPr>
          <w:lang w:val="en-GB"/>
        </w:rPr>
      </w:pPr>
    </w:p>
    <w:p w14:paraId="6D9516E4" w14:textId="2C32429A" w:rsidR="00366F05" w:rsidRPr="00366F05" w:rsidRDefault="00366F05" w:rsidP="00840579">
      <w:pPr>
        <w:ind w:left="1440"/>
        <w:rPr>
          <w:lang w:val="en-GB"/>
        </w:rPr>
      </w:pPr>
      <w:r w:rsidRPr="00366F05">
        <w:rPr>
          <w:lang w:val="en-GB"/>
        </w:rPr>
        <w:t>docker pull &lt;your-</w:t>
      </w:r>
      <w:proofErr w:type="spellStart"/>
      <w:r w:rsidRPr="00366F05">
        <w:rPr>
          <w:lang w:val="en-GB"/>
        </w:rPr>
        <w:t>jfrog</w:t>
      </w:r>
      <w:proofErr w:type="spellEnd"/>
      <w:r w:rsidRPr="00366F05">
        <w:rPr>
          <w:lang w:val="en-GB"/>
        </w:rPr>
        <w:t>-repo</w:t>
      </w:r>
      <w:proofErr w:type="gramStart"/>
      <w:r w:rsidRPr="00366F05">
        <w:rPr>
          <w:lang w:val="en-GB"/>
        </w:rPr>
        <w:t>&gt;.jfrog.io</w:t>
      </w:r>
      <w:proofErr w:type="gramEnd"/>
      <w:r w:rsidRPr="00366F05">
        <w:rPr>
          <w:lang w:val="en-GB"/>
        </w:rPr>
        <w:t>/&lt;</w:t>
      </w:r>
      <w:proofErr w:type="spellStart"/>
      <w:r w:rsidRPr="00366F05">
        <w:rPr>
          <w:lang w:val="en-GB"/>
        </w:rPr>
        <w:t>dockerhub</w:t>
      </w:r>
      <w:proofErr w:type="spellEnd"/>
      <w:r w:rsidRPr="00366F05">
        <w:rPr>
          <w:lang w:val="en-GB"/>
        </w:rPr>
        <w:t>-image&gt;:&lt;tag&gt;</w:t>
      </w:r>
    </w:p>
    <w:p w14:paraId="6F1D94F4" w14:textId="77777777" w:rsidR="00840579" w:rsidRDefault="00840579" w:rsidP="00366F05">
      <w:pPr>
        <w:rPr>
          <w:lang w:val="en-GB"/>
        </w:rPr>
      </w:pPr>
    </w:p>
    <w:p w14:paraId="0B9C0E96" w14:textId="07E8D9C3" w:rsidR="00366F05" w:rsidRDefault="00366F05" w:rsidP="00366F05">
      <w:pPr>
        <w:rPr>
          <w:lang w:val="en-GB"/>
        </w:rPr>
      </w:pPr>
      <w:r w:rsidRPr="00366F05">
        <w:rPr>
          <w:lang w:val="en-GB"/>
        </w:rPr>
        <w:t>Replace</w:t>
      </w:r>
      <w:r w:rsidR="00840579">
        <w:rPr>
          <w:lang w:val="en-GB"/>
        </w:rPr>
        <w:t>:</w:t>
      </w:r>
    </w:p>
    <w:p w14:paraId="28C6A1DC" w14:textId="77777777" w:rsidR="00840579" w:rsidRDefault="00840579" w:rsidP="00840579">
      <w:pPr>
        <w:pStyle w:val="ListParagraph"/>
        <w:numPr>
          <w:ilvl w:val="0"/>
          <w:numId w:val="39"/>
        </w:numPr>
      </w:pPr>
      <w:r>
        <w:t>&lt;your-</w:t>
      </w:r>
      <w:proofErr w:type="spellStart"/>
      <w:r>
        <w:t>jfrog</w:t>
      </w:r>
      <w:proofErr w:type="spellEnd"/>
      <w:r>
        <w:t xml:space="preserve">-repo&gt; with your </w:t>
      </w:r>
      <w:proofErr w:type="spellStart"/>
      <w:r>
        <w:t>JFrog</w:t>
      </w:r>
      <w:proofErr w:type="spellEnd"/>
      <w:r>
        <w:t xml:space="preserve"> Artifactory repository URL (e.g., SERVER_NAME.jfrog.io).</w:t>
      </w:r>
    </w:p>
    <w:p w14:paraId="673C4A57" w14:textId="77777777" w:rsidR="00840579" w:rsidRDefault="00840579" w:rsidP="00840579">
      <w:pPr>
        <w:pStyle w:val="ListParagraph"/>
        <w:numPr>
          <w:ilvl w:val="0"/>
          <w:numId w:val="39"/>
        </w:numPr>
      </w:pPr>
      <w:r>
        <w:t>&lt;</w:t>
      </w:r>
      <w:proofErr w:type="spellStart"/>
      <w:r>
        <w:t>dockerhub</w:t>
      </w:r>
      <w:proofErr w:type="spellEnd"/>
      <w:r>
        <w:t xml:space="preserve">-image&gt;:&lt;tag&gt; with the image name and version tag from Artifactory (e.g., </w:t>
      </w:r>
      <w:proofErr w:type="spellStart"/>
      <w:r>
        <w:t>my-docker-</w:t>
      </w:r>
      <w:proofErr w:type="gramStart"/>
      <w:r>
        <w:t>image:latest</w:t>
      </w:r>
      <w:proofErr w:type="spellEnd"/>
      <w:proofErr w:type="gramEnd"/>
      <w:r>
        <w:t>).</w:t>
      </w:r>
    </w:p>
    <w:p w14:paraId="68568570" w14:textId="77777777" w:rsidR="00840579" w:rsidRPr="00366F05" w:rsidRDefault="00840579" w:rsidP="00366F05">
      <w:pPr>
        <w:rPr>
          <w:lang w:val="en-GB"/>
        </w:rPr>
      </w:pPr>
    </w:p>
    <w:p w14:paraId="7CE8373A" w14:textId="46C81D43" w:rsidR="00366F05" w:rsidRPr="00366F05" w:rsidRDefault="00366F05" w:rsidP="00366F05">
      <w:pPr>
        <w:rPr>
          <w:lang w:val="en-GB"/>
        </w:rPr>
      </w:pPr>
      <w:r w:rsidRPr="00366F05">
        <w:rPr>
          <w:lang w:val="en-GB"/>
        </w:rPr>
        <w:lastRenderedPageBreak/>
        <w:drawing>
          <wp:inline distT="0" distB="0" distL="0" distR="0" wp14:anchorId="2676CF23" wp14:editId="382AB97B">
            <wp:extent cx="5118100" cy="2616200"/>
            <wp:effectExtent l="12700" t="12700" r="12700" b="12700"/>
            <wp:docPr id="104555938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5938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616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BA8C0" w14:textId="77777777" w:rsidR="00366F05" w:rsidRPr="00366F05" w:rsidRDefault="00366F05" w:rsidP="00366F05">
      <w:pPr>
        <w:rPr>
          <w:lang w:val="en-GB"/>
        </w:rPr>
      </w:pPr>
    </w:p>
    <w:p w14:paraId="35A5B12E" w14:textId="77777777" w:rsidR="00366F05" w:rsidRPr="00366F05" w:rsidRDefault="00366F05" w:rsidP="00366F05">
      <w:pPr>
        <w:rPr>
          <w:b/>
          <w:lang w:val="en-GB"/>
        </w:rPr>
      </w:pPr>
    </w:p>
    <w:p w14:paraId="308B0D0D" w14:textId="77777777" w:rsidR="00366F05" w:rsidRPr="00366F05" w:rsidRDefault="00366F05" w:rsidP="00366F05">
      <w:pPr>
        <w:rPr>
          <w:b/>
          <w:lang w:val="en-GB"/>
        </w:rPr>
      </w:pPr>
      <w:bookmarkStart w:id="26" w:name="_qztkv0p9u9pu"/>
      <w:bookmarkEnd w:id="26"/>
      <w:r w:rsidRPr="00366F05">
        <w:rPr>
          <w:b/>
          <w:lang w:val="en-GB"/>
        </w:rPr>
        <w:t>Version Control and Tagging</w:t>
      </w:r>
    </w:p>
    <w:p w14:paraId="61806F4E" w14:textId="77777777" w:rsidR="00366F05" w:rsidRPr="00366F05" w:rsidRDefault="00366F05" w:rsidP="00366F05">
      <w:pPr>
        <w:rPr>
          <w:lang w:val="en-GB"/>
        </w:rPr>
      </w:pPr>
      <w:r w:rsidRPr="00366F05">
        <w:rPr>
          <w:lang w:val="en-GB"/>
        </w:rPr>
        <w:t>Use semantic versioning (e.g., v1.0.0, latest) to tag your Docker images.</w:t>
      </w:r>
    </w:p>
    <w:p w14:paraId="173AFD66" w14:textId="77777777" w:rsidR="00366F05" w:rsidRPr="00366F05" w:rsidRDefault="00366F05" w:rsidP="00366F05">
      <w:pPr>
        <w:rPr>
          <w:lang w:val="en-GB"/>
        </w:rPr>
      </w:pPr>
      <w:r w:rsidRPr="00366F05">
        <w:rPr>
          <w:lang w:val="en-GB"/>
        </w:rPr>
        <w:t>Push and pull specific versions as needed.</w:t>
      </w:r>
    </w:p>
    <w:p w14:paraId="7923B037" w14:textId="77777777" w:rsidR="00840579" w:rsidRDefault="00840579" w:rsidP="00840579">
      <w:r>
        <w:t>It’s important to maintain consistent versioning for your Docker images. Here are some best practices:</w:t>
      </w:r>
    </w:p>
    <w:p w14:paraId="692C15E7" w14:textId="77777777" w:rsidR="00840579" w:rsidRDefault="00840579" w:rsidP="00840579"/>
    <w:p w14:paraId="5B513CB9" w14:textId="77777777" w:rsidR="00840579" w:rsidRDefault="00840579" w:rsidP="00840579">
      <w:r w:rsidRPr="00840579">
        <w:rPr>
          <w:b/>
          <w:bCs/>
        </w:rPr>
        <w:t>Use semantic versioning</w:t>
      </w:r>
      <w:r>
        <w:t>: Tag your Docker images with version numbers that follow semantic versioning (e.g., v1.0.0, v1.0.1, latest).</w:t>
      </w:r>
    </w:p>
    <w:p w14:paraId="56935E12" w14:textId="77777777" w:rsidR="00840579" w:rsidRDefault="00840579" w:rsidP="00840579">
      <w:pPr>
        <w:ind w:left="1440"/>
      </w:pPr>
      <w:r>
        <w:t>Example tags: v1.0.0, v1.1.0, latest</w:t>
      </w:r>
    </w:p>
    <w:p w14:paraId="6E8CC2B6" w14:textId="77777777" w:rsidR="00840579" w:rsidRDefault="00840579" w:rsidP="00840579">
      <w:r w:rsidRPr="00840579">
        <w:rPr>
          <w:b/>
          <w:bCs/>
        </w:rPr>
        <w:t>Push and pull specific versions</w:t>
      </w:r>
      <w:r>
        <w:t>: You can use tags to push or pull specific versions of Docker images as needed. For example:</w:t>
      </w:r>
    </w:p>
    <w:p w14:paraId="2566A94F" w14:textId="77777777" w:rsidR="00840579" w:rsidRDefault="00840579" w:rsidP="00840579">
      <w:pPr>
        <w:ind w:left="1440"/>
      </w:pPr>
      <w:r>
        <w:t>docker push SERVER_NAME.jfrog.io/VIRTUAL_REPO_NAME/my-docker-</w:t>
      </w:r>
      <w:proofErr w:type="gramStart"/>
      <w:r>
        <w:t>image:v</w:t>
      </w:r>
      <w:proofErr w:type="gramEnd"/>
      <w:r>
        <w:t>1.0.0</w:t>
      </w:r>
    </w:p>
    <w:p w14:paraId="6E7A1071" w14:textId="77777777" w:rsidR="00840579" w:rsidRDefault="00840579" w:rsidP="00840579">
      <w:pPr>
        <w:ind w:left="1440"/>
      </w:pPr>
      <w:r>
        <w:t>docker pull SERVER_NAME.jfrog.io/VIRTUAL_REPO_NAME/my-docker-</w:t>
      </w:r>
      <w:proofErr w:type="gramStart"/>
      <w:r>
        <w:t>image:v</w:t>
      </w:r>
      <w:proofErr w:type="gramEnd"/>
      <w:r>
        <w:t>1.0.0</w:t>
      </w:r>
    </w:p>
    <w:p w14:paraId="5FF03DFC" w14:textId="77777777" w:rsidR="00366F05" w:rsidRDefault="00366F05" w:rsidP="00565A08">
      <w:pPr>
        <w:pStyle w:val="Heading2"/>
      </w:pPr>
    </w:p>
    <w:p w14:paraId="7A6792AE" w14:textId="77777777" w:rsidR="00304329" w:rsidRDefault="00304329" w:rsidP="00304329">
      <w:pPr>
        <w:pStyle w:val="Heading1"/>
      </w:pPr>
      <w:bookmarkStart w:id="27" w:name="_Toc191388686"/>
      <w:bookmarkEnd w:id="22"/>
      <w:r>
        <w:t>Security and Access Control</w:t>
      </w:r>
      <w:bookmarkEnd w:id="27"/>
    </w:p>
    <w:p w14:paraId="727314CB" w14:textId="77777777" w:rsidR="00304329" w:rsidRDefault="00304329" w:rsidP="00304329">
      <w:r>
        <w:t>Setting up user permissions</w:t>
      </w:r>
    </w:p>
    <w:p w14:paraId="43F1AC0D" w14:textId="77777777" w:rsidR="00304329" w:rsidRDefault="00304329" w:rsidP="00304329">
      <w:r>
        <w:t>Enabling vulnerability scanning</w:t>
      </w:r>
    </w:p>
    <w:p w14:paraId="75FB83E3" w14:textId="77777777" w:rsidR="00840579" w:rsidRDefault="00840579" w:rsidP="00304329"/>
    <w:p w14:paraId="55DFE6A2" w14:textId="77777777" w:rsidR="00840579" w:rsidRPr="00840579" w:rsidRDefault="00840579" w:rsidP="00840579">
      <w:pPr>
        <w:rPr>
          <w:b/>
          <w:lang w:val="en-GB"/>
        </w:rPr>
      </w:pPr>
      <w:r w:rsidRPr="00840579">
        <w:rPr>
          <w:b/>
          <w:lang w:val="en-GB"/>
        </w:rPr>
        <w:t>1. API Keys and Tokens</w:t>
      </w:r>
    </w:p>
    <w:p w14:paraId="4E36500B" w14:textId="114C3F9D" w:rsidR="00840579" w:rsidRDefault="00840579" w:rsidP="00840579">
      <w:pPr>
        <w:rPr>
          <w:lang w:val="en-GB"/>
        </w:rPr>
      </w:pPr>
      <w:r w:rsidRPr="00840579">
        <w:rPr>
          <w:lang w:val="en-GB"/>
        </w:rPr>
        <w:t xml:space="preserve">API keys and access tokens </w:t>
      </w:r>
      <w:proofErr w:type="spellStart"/>
      <w:r w:rsidRPr="00840579">
        <w:rPr>
          <w:lang w:val="en-GB"/>
        </w:rPr>
        <w:t>p</w:t>
      </w:r>
      <w:r>
        <w:rPr>
          <w:lang w:val="en-GB"/>
        </w:rPr>
        <w:t>allows</w:t>
      </w:r>
      <w:proofErr w:type="spellEnd"/>
      <w:r>
        <w:rPr>
          <w:lang w:val="en-GB"/>
        </w:rPr>
        <w:t xml:space="preserve"> for programmatic authentication to Artifactory, making them essential for automation, CI/CD pipelines, and other scenarios without exposing </w:t>
      </w:r>
      <w:proofErr w:type="spellStart"/>
      <w:r>
        <w:rPr>
          <w:lang w:val="en-GB"/>
        </w:rPr>
        <w:t>exposing</w:t>
      </w:r>
      <w:proofErr w:type="spellEnd"/>
      <w:r>
        <w:rPr>
          <w:lang w:val="en-GB"/>
        </w:rPr>
        <w:t xml:space="preserve"> </w:t>
      </w:r>
      <w:r w:rsidRPr="00840579">
        <w:rPr>
          <w:lang w:val="en-GB"/>
        </w:rPr>
        <w:t xml:space="preserve">your regular username and password. </w:t>
      </w:r>
    </w:p>
    <w:p w14:paraId="467EA7BE" w14:textId="77777777" w:rsidR="00840579" w:rsidRDefault="00840579" w:rsidP="00840579">
      <w:pPr>
        <w:rPr>
          <w:lang w:val="en-GB"/>
        </w:rPr>
      </w:pPr>
    </w:p>
    <w:p w14:paraId="4D76740D" w14:textId="77777777" w:rsidR="00840579" w:rsidRPr="00840579" w:rsidRDefault="00840579" w:rsidP="00840579">
      <w:pPr>
        <w:ind w:left="360"/>
        <w:rPr>
          <w:lang w:val="en-GB"/>
        </w:rPr>
      </w:pPr>
      <w:r w:rsidRPr="00840579">
        <w:rPr>
          <w:b/>
          <w:lang w:val="en-GB"/>
        </w:rPr>
        <w:t>Generating API Keys (Older Artifactory Versions):</w:t>
      </w:r>
      <w:r w:rsidRPr="00840579">
        <w:rPr>
          <w:b/>
          <w:lang w:val="en-GB"/>
        </w:rPr>
        <w:br/>
      </w:r>
    </w:p>
    <w:p w14:paraId="544EF1FC" w14:textId="77777777" w:rsidR="00840579" w:rsidRPr="00840579" w:rsidRDefault="00840579" w:rsidP="00840579">
      <w:pPr>
        <w:numPr>
          <w:ilvl w:val="0"/>
          <w:numId w:val="46"/>
        </w:numPr>
        <w:rPr>
          <w:lang w:val="en-GB"/>
        </w:rPr>
      </w:pPr>
      <w:r w:rsidRPr="00840579">
        <w:rPr>
          <w:lang w:val="en-GB"/>
        </w:rPr>
        <w:t>Log in to Artifactory.</w:t>
      </w:r>
    </w:p>
    <w:p w14:paraId="73A63386" w14:textId="77777777" w:rsidR="00840579" w:rsidRPr="00840579" w:rsidRDefault="00840579" w:rsidP="00840579">
      <w:pPr>
        <w:numPr>
          <w:ilvl w:val="0"/>
          <w:numId w:val="46"/>
        </w:numPr>
        <w:rPr>
          <w:lang w:val="en-GB"/>
        </w:rPr>
      </w:pPr>
      <w:r w:rsidRPr="00840579">
        <w:rPr>
          <w:lang w:val="en-GB"/>
        </w:rPr>
        <w:t>Go to your user profile (usually by clicking your username in the top right).</w:t>
      </w:r>
    </w:p>
    <w:p w14:paraId="4A1399DC" w14:textId="77777777" w:rsidR="00840579" w:rsidRPr="00840579" w:rsidRDefault="00840579" w:rsidP="00840579">
      <w:pPr>
        <w:numPr>
          <w:ilvl w:val="0"/>
          <w:numId w:val="46"/>
        </w:numPr>
        <w:rPr>
          <w:lang w:val="en-GB"/>
        </w:rPr>
      </w:pPr>
      <w:r w:rsidRPr="00840579">
        <w:rPr>
          <w:lang w:val="en-GB"/>
        </w:rPr>
        <w:t>Look for "API Key" or "Generate API Key."</w:t>
      </w:r>
    </w:p>
    <w:p w14:paraId="6D026243" w14:textId="77777777" w:rsidR="00840579" w:rsidRPr="00840579" w:rsidRDefault="00840579" w:rsidP="00840579">
      <w:pPr>
        <w:numPr>
          <w:ilvl w:val="0"/>
          <w:numId w:val="46"/>
        </w:numPr>
        <w:rPr>
          <w:lang w:val="en-GB"/>
        </w:rPr>
      </w:pPr>
      <w:r w:rsidRPr="00840579">
        <w:rPr>
          <w:lang w:val="en-GB"/>
        </w:rPr>
        <w:t xml:space="preserve">Artifactory will generate a key that you can then copy and use. </w:t>
      </w:r>
      <w:r w:rsidRPr="00840579">
        <w:rPr>
          <w:b/>
          <w:lang w:val="en-GB"/>
        </w:rPr>
        <w:t>Store this key securely!</w:t>
      </w:r>
      <w:r w:rsidRPr="00840579">
        <w:rPr>
          <w:lang w:val="en-GB"/>
        </w:rPr>
        <w:t xml:space="preserve"> You won't be able to see it again.</w:t>
      </w:r>
    </w:p>
    <w:p w14:paraId="0F80A046" w14:textId="77777777" w:rsidR="00840579" w:rsidRPr="00840579" w:rsidRDefault="00840579" w:rsidP="00840579">
      <w:pPr>
        <w:ind w:left="360"/>
        <w:rPr>
          <w:lang w:val="en-GB"/>
        </w:rPr>
      </w:pPr>
      <w:r w:rsidRPr="00840579">
        <w:rPr>
          <w:b/>
          <w:lang w:val="en-GB"/>
        </w:rPr>
        <w:t>Generating Access Tokens (Recommended - Newer Artifactory Versions):</w:t>
      </w:r>
      <w:r w:rsidRPr="00840579">
        <w:rPr>
          <w:b/>
          <w:lang w:val="en-GB"/>
        </w:rPr>
        <w:br/>
      </w:r>
    </w:p>
    <w:p w14:paraId="5491618A" w14:textId="77777777" w:rsidR="00840579" w:rsidRPr="00840579" w:rsidRDefault="00840579" w:rsidP="00840579">
      <w:pPr>
        <w:numPr>
          <w:ilvl w:val="0"/>
          <w:numId w:val="47"/>
        </w:numPr>
        <w:rPr>
          <w:lang w:val="en-GB"/>
        </w:rPr>
      </w:pPr>
      <w:r w:rsidRPr="00840579">
        <w:rPr>
          <w:lang w:val="en-GB"/>
        </w:rPr>
        <w:lastRenderedPageBreak/>
        <w:t>Log in to Artifactory.</w:t>
      </w:r>
    </w:p>
    <w:p w14:paraId="6857C93E" w14:textId="77777777" w:rsidR="00840579" w:rsidRPr="00840579" w:rsidRDefault="00840579" w:rsidP="00840579">
      <w:pPr>
        <w:numPr>
          <w:ilvl w:val="0"/>
          <w:numId w:val="47"/>
        </w:numPr>
        <w:rPr>
          <w:lang w:val="en-GB"/>
        </w:rPr>
      </w:pPr>
      <w:r w:rsidRPr="00840579">
        <w:rPr>
          <w:lang w:val="en-GB"/>
        </w:rPr>
        <w:t>Go to your user profile.</w:t>
      </w:r>
    </w:p>
    <w:p w14:paraId="0AD02EC3" w14:textId="77777777" w:rsidR="00840579" w:rsidRPr="00840579" w:rsidRDefault="00840579" w:rsidP="00840579">
      <w:pPr>
        <w:numPr>
          <w:ilvl w:val="0"/>
          <w:numId w:val="47"/>
        </w:numPr>
        <w:rPr>
          <w:lang w:val="en-GB"/>
        </w:rPr>
      </w:pPr>
      <w:r w:rsidRPr="00840579">
        <w:rPr>
          <w:lang w:val="en-GB"/>
        </w:rPr>
        <w:t>Look for "Access Tokens" or "Generate Access Token."</w:t>
      </w:r>
    </w:p>
    <w:p w14:paraId="6F9E9D25" w14:textId="77777777" w:rsidR="00840579" w:rsidRPr="00840579" w:rsidRDefault="00840579" w:rsidP="00840579">
      <w:pPr>
        <w:numPr>
          <w:ilvl w:val="0"/>
          <w:numId w:val="47"/>
        </w:numPr>
        <w:rPr>
          <w:lang w:val="en-GB"/>
        </w:rPr>
      </w:pPr>
      <w:r w:rsidRPr="00840579">
        <w:rPr>
          <w:lang w:val="en-GB"/>
        </w:rPr>
        <w:t>You can typically specify the scope (permissions) and expiry time for the token. This is a significant advantage over API keys, as you can grant more granular access and revoke tokens when necessary.</w:t>
      </w:r>
    </w:p>
    <w:p w14:paraId="32FF7806" w14:textId="77777777" w:rsidR="00840579" w:rsidRPr="00840579" w:rsidRDefault="00840579" w:rsidP="00840579">
      <w:pPr>
        <w:numPr>
          <w:ilvl w:val="0"/>
          <w:numId w:val="47"/>
        </w:numPr>
        <w:rPr>
          <w:lang w:val="en-GB"/>
        </w:rPr>
      </w:pPr>
      <w:r w:rsidRPr="00840579">
        <w:rPr>
          <w:lang w:val="en-GB"/>
        </w:rPr>
        <w:t>Store the generated token securely!</w:t>
      </w:r>
    </w:p>
    <w:p w14:paraId="4E7ACB8B" w14:textId="77777777" w:rsidR="00840579" w:rsidRDefault="00840579" w:rsidP="00840579">
      <w:pPr>
        <w:rPr>
          <w:b/>
          <w:lang w:val="en-GB"/>
        </w:rPr>
      </w:pPr>
    </w:p>
    <w:p w14:paraId="0DAC4118" w14:textId="7AD16774" w:rsidR="00840579" w:rsidRPr="00840579" w:rsidRDefault="00840579" w:rsidP="00840579">
      <w:pPr>
        <w:rPr>
          <w:lang w:val="en-GB"/>
        </w:rPr>
      </w:pPr>
      <w:r w:rsidRPr="00840579">
        <w:rPr>
          <w:b/>
          <w:lang w:val="en-GB"/>
        </w:rPr>
        <w:t>Using API Keys/Tokens:</w:t>
      </w:r>
      <w:r w:rsidRPr="00840579">
        <w:rPr>
          <w:b/>
          <w:lang w:val="en-GB"/>
        </w:rPr>
        <w:br/>
      </w:r>
    </w:p>
    <w:p w14:paraId="2A711FE2" w14:textId="77777777" w:rsidR="00840579" w:rsidRDefault="00840579" w:rsidP="00840579">
      <w:pPr>
        <w:numPr>
          <w:ilvl w:val="0"/>
          <w:numId w:val="43"/>
        </w:numPr>
        <w:rPr>
          <w:lang w:val="en-GB"/>
        </w:rPr>
      </w:pPr>
      <w:r w:rsidRPr="00840579">
        <w:rPr>
          <w:lang w:val="en-GB"/>
        </w:rPr>
        <w:t xml:space="preserve">API keys and access tokens are typically used in the </w:t>
      </w:r>
      <w:r w:rsidRPr="00840579">
        <w:rPr>
          <w:b/>
          <w:bCs/>
          <w:lang w:val="en-GB"/>
        </w:rPr>
        <w:t>Authorization header</w:t>
      </w:r>
      <w:r w:rsidRPr="00840579">
        <w:rPr>
          <w:lang w:val="en-GB"/>
        </w:rPr>
        <w:t xml:space="preserve"> of HTTP requests</w:t>
      </w:r>
      <w:r>
        <w:rPr>
          <w:lang w:val="en-GB"/>
        </w:rPr>
        <w:t>:</w:t>
      </w:r>
    </w:p>
    <w:p w14:paraId="2449F110" w14:textId="32CAD599" w:rsidR="00840579" w:rsidRPr="00840579" w:rsidRDefault="00840579" w:rsidP="00840579">
      <w:pPr>
        <w:ind w:left="720" w:firstLine="720"/>
        <w:rPr>
          <w:lang w:val="en-GB"/>
        </w:rPr>
      </w:pPr>
      <w:r w:rsidRPr="00840579">
        <w:rPr>
          <w:lang w:val="en-GB"/>
        </w:rPr>
        <w:t>Authorization: Bearer &lt;your-</w:t>
      </w:r>
      <w:proofErr w:type="spellStart"/>
      <w:r w:rsidRPr="00840579">
        <w:rPr>
          <w:lang w:val="en-GB"/>
        </w:rPr>
        <w:t>api</w:t>
      </w:r>
      <w:proofErr w:type="spellEnd"/>
      <w:r w:rsidRPr="00840579">
        <w:rPr>
          <w:lang w:val="en-GB"/>
        </w:rPr>
        <w:t>-key-or-access-token&gt;</w:t>
      </w:r>
    </w:p>
    <w:p w14:paraId="4B7B3A2A" w14:textId="77777777" w:rsidR="00840579" w:rsidRDefault="00840579" w:rsidP="00840579">
      <w:pPr>
        <w:numPr>
          <w:ilvl w:val="0"/>
          <w:numId w:val="43"/>
        </w:numPr>
        <w:rPr>
          <w:lang w:val="en-GB"/>
        </w:rPr>
      </w:pPr>
      <w:r w:rsidRPr="00840579">
        <w:rPr>
          <w:lang w:val="en-GB"/>
        </w:rPr>
        <w:t>For Docker, you would use the token as the password when logging in:</w:t>
      </w:r>
      <w:r w:rsidRPr="00840579">
        <w:rPr>
          <w:lang w:val="en-GB"/>
        </w:rPr>
        <w:br/>
        <w:t xml:space="preserve"> Bash</w:t>
      </w:r>
    </w:p>
    <w:p w14:paraId="43B1C742" w14:textId="62BEC43D" w:rsidR="00840579" w:rsidRPr="00840579" w:rsidRDefault="00840579" w:rsidP="00840579">
      <w:pPr>
        <w:ind w:left="720" w:firstLine="720"/>
        <w:rPr>
          <w:lang w:val="en-GB"/>
        </w:rPr>
      </w:pPr>
      <w:r w:rsidRPr="00840579">
        <w:rPr>
          <w:lang w:val="en-GB"/>
        </w:rPr>
        <w:t>docker login &lt;your-</w:t>
      </w:r>
      <w:proofErr w:type="spellStart"/>
      <w:r w:rsidRPr="00840579">
        <w:rPr>
          <w:lang w:val="en-GB"/>
        </w:rPr>
        <w:t>artifactory</w:t>
      </w:r>
      <w:proofErr w:type="spellEnd"/>
      <w:r w:rsidRPr="00840579">
        <w:rPr>
          <w:lang w:val="en-GB"/>
        </w:rPr>
        <w:t>-server&gt;:&lt;port&gt; -u &lt;your-username&gt; -p &lt;your-access-token&gt;</w:t>
      </w:r>
    </w:p>
    <w:p w14:paraId="4F73E4F5" w14:textId="77777777" w:rsidR="00840579" w:rsidRDefault="00840579" w:rsidP="00840579">
      <w:pPr>
        <w:rPr>
          <w:lang w:val="en-GB"/>
        </w:rPr>
      </w:pPr>
      <w:r w:rsidRPr="00840579">
        <w:rPr>
          <w:lang w:val="en-GB"/>
        </w:rPr>
        <w:t xml:space="preserve"> </w:t>
      </w:r>
    </w:p>
    <w:p w14:paraId="1635FDA7" w14:textId="73E816D1" w:rsidR="00840579" w:rsidRPr="00840579" w:rsidRDefault="00840579" w:rsidP="00840579">
      <w:pPr>
        <w:rPr>
          <w:lang w:val="en-GB"/>
        </w:rPr>
      </w:pPr>
      <w:r w:rsidRPr="00840579">
        <w:rPr>
          <w:lang w:val="en-GB"/>
        </w:rPr>
        <w:t xml:space="preserve">You can use any username, but it is best practice to use the username </w:t>
      </w:r>
      <w:r>
        <w:rPr>
          <w:lang w:val="en-GB"/>
        </w:rPr>
        <w:t xml:space="preserve">for </w:t>
      </w:r>
      <w:proofErr w:type="spellStart"/>
      <w:r>
        <w:rPr>
          <w:lang w:val="en-GB"/>
        </w:rPr>
        <w:t>whoch</w:t>
      </w:r>
      <w:proofErr w:type="spellEnd"/>
      <w:r>
        <w:rPr>
          <w:lang w:val="en-GB"/>
        </w:rPr>
        <w:t xml:space="preserve"> </w:t>
      </w:r>
      <w:r w:rsidRPr="00840579">
        <w:rPr>
          <w:lang w:val="en-GB"/>
        </w:rPr>
        <w:t>the token was generated</w:t>
      </w:r>
      <w:r>
        <w:rPr>
          <w:lang w:val="en-GB"/>
        </w:rPr>
        <w:t>.</w:t>
      </w:r>
    </w:p>
    <w:p w14:paraId="6381D3EB" w14:textId="77777777" w:rsidR="00840579" w:rsidRDefault="00840579" w:rsidP="00840579">
      <w:pPr>
        <w:rPr>
          <w:b/>
          <w:lang w:val="en-GB"/>
        </w:rPr>
      </w:pPr>
    </w:p>
    <w:p w14:paraId="3050BEDE" w14:textId="2C235BB4" w:rsidR="00840579" w:rsidRPr="00840579" w:rsidRDefault="00840579" w:rsidP="00840579">
      <w:pPr>
        <w:rPr>
          <w:b/>
          <w:lang w:val="en-GB"/>
        </w:rPr>
      </w:pPr>
      <w:r w:rsidRPr="00840579">
        <w:rPr>
          <w:b/>
          <w:lang w:val="en-GB"/>
        </w:rPr>
        <w:t>2. Role-Based Access Control (RBAC)</w:t>
      </w:r>
    </w:p>
    <w:p w14:paraId="24B72444" w14:textId="55D30003" w:rsidR="00840579" w:rsidRDefault="00840579" w:rsidP="00840579">
      <w:pPr>
        <w:rPr>
          <w:lang w:val="en-GB"/>
        </w:rPr>
      </w:pPr>
      <w:r w:rsidRPr="00840579">
        <w:rPr>
          <w:lang w:val="en-GB"/>
        </w:rPr>
        <w:t>RBAC allows you to define roles with specific permissions and assign</w:t>
      </w:r>
      <w:r>
        <w:rPr>
          <w:lang w:val="en-GB"/>
        </w:rPr>
        <w:t xml:space="preserve"> them</w:t>
      </w:r>
      <w:r w:rsidRPr="00840579">
        <w:rPr>
          <w:lang w:val="en-GB"/>
        </w:rPr>
        <w:t xml:space="preserve"> to users or groups. This </w:t>
      </w:r>
      <w:r>
        <w:rPr>
          <w:lang w:val="en-GB"/>
        </w:rPr>
        <w:t xml:space="preserve">provides fine-grained access </w:t>
      </w:r>
      <w:r w:rsidRPr="00840579">
        <w:rPr>
          <w:lang w:val="en-GB"/>
        </w:rPr>
        <w:t>manage</w:t>
      </w:r>
      <w:r>
        <w:rPr>
          <w:lang w:val="en-GB"/>
        </w:rPr>
        <w:t>ment</w:t>
      </w:r>
      <w:r w:rsidRPr="00840579">
        <w:rPr>
          <w:lang w:val="en-GB"/>
        </w:rPr>
        <w:t xml:space="preserve"> </w:t>
      </w:r>
      <w:r>
        <w:rPr>
          <w:lang w:val="en-GB"/>
        </w:rPr>
        <w:t>for</w:t>
      </w:r>
      <w:r w:rsidRPr="00840579">
        <w:rPr>
          <w:lang w:val="en-GB"/>
        </w:rPr>
        <w:t xml:space="preserve"> Artifactory features and repositories.</w:t>
      </w:r>
    </w:p>
    <w:p w14:paraId="719DCFE8" w14:textId="77777777" w:rsidR="00840579" w:rsidRPr="00840579" w:rsidRDefault="00840579" w:rsidP="00840579">
      <w:pPr>
        <w:rPr>
          <w:lang w:val="en-GB"/>
        </w:rPr>
      </w:pPr>
    </w:p>
    <w:p w14:paraId="20F70179" w14:textId="77777777" w:rsidR="00840579" w:rsidRPr="00840579" w:rsidRDefault="00840579" w:rsidP="00840579">
      <w:pPr>
        <w:numPr>
          <w:ilvl w:val="0"/>
          <w:numId w:val="44"/>
        </w:numPr>
        <w:rPr>
          <w:lang w:val="en-GB"/>
        </w:rPr>
      </w:pPr>
      <w:r w:rsidRPr="00840579">
        <w:rPr>
          <w:b/>
          <w:lang w:val="en-GB"/>
        </w:rPr>
        <w:t>Defining Roles:</w:t>
      </w:r>
      <w:r w:rsidRPr="00840579">
        <w:rPr>
          <w:b/>
          <w:lang w:val="en-GB"/>
        </w:rPr>
        <w:br/>
      </w:r>
    </w:p>
    <w:p w14:paraId="3F003E59" w14:textId="77777777" w:rsidR="00840579" w:rsidRPr="00840579" w:rsidRDefault="00840579" w:rsidP="00840579">
      <w:pPr>
        <w:numPr>
          <w:ilvl w:val="1"/>
          <w:numId w:val="48"/>
        </w:numPr>
        <w:rPr>
          <w:lang w:val="en-GB"/>
        </w:rPr>
      </w:pPr>
      <w:r w:rsidRPr="00840579">
        <w:rPr>
          <w:lang w:val="en-GB"/>
        </w:rPr>
        <w:t>In Artifactory, go to "</w:t>
      </w:r>
      <w:r w:rsidRPr="00840579">
        <w:rPr>
          <w:b/>
          <w:bCs/>
          <w:lang w:val="en-GB"/>
        </w:rPr>
        <w:t>Admin</w:t>
      </w:r>
      <w:r w:rsidRPr="00840579">
        <w:rPr>
          <w:lang w:val="en-GB"/>
        </w:rPr>
        <w:t>" -&gt; "</w:t>
      </w:r>
      <w:r w:rsidRPr="00840579">
        <w:rPr>
          <w:b/>
          <w:bCs/>
          <w:lang w:val="en-GB"/>
        </w:rPr>
        <w:t>Security</w:t>
      </w:r>
      <w:r w:rsidRPr="00840579">
        <w:rPr>
          <w:lang w:val="en-GB"/>
        </w:rPr>
        <w:t>" -&gt; "</w:t>
      </w:r>
      <w:r w:rsidRPr="00840579">
        <w:rPr>
          <w:b/>
          <w:bCs/>
          <w:lang w:val="en-GB"/>
        </w:rPr>
        <w:t>Users &amp; Groups</w:t>
      </w:r>
      <w:r w:rsidRPr="00840579">
        <w:rPr>
          <w:lang w:val="en-GB"/>
        </w:rPr>
        <w:t>" -&gt; "</w:t>
      </w:r>
      <w:r w:rsidRPr="00840579">
        <w:rPr>
          <w:b/>
          <w:bCs/>
          <w:lang w:val="en-GB"/>
        </w:rPr>
        <w:t>Roles</w:t>
      </w:r>
      <w:r w:rsidRPr="00840579">
        <w:rPr>
          <w:lang w:val="en-GB"/>
        </w:rPr>
        <w:t>."</w:t>
      </w:r>
    </w:p>
    <w:p w14:paraId="0764A970" w14:textId="77777777" w:rsidR="00840579" w:rsidRPr="00840579" w:rsidRDefault="00840579" w:rsidP="00840579">
      <w:pPr>
        <w:numPr>
          <w:ilvl w:val="1"/>
          <w:numId w:val="48"/>
        </w:numPr>
        <w:rPr>
          <w:lang w:val="en-GB"/>
        </w:rPr>
      </w:pPr>
      <w:r w:rsidRPr="00840579">
        <w:rPr>
          <w:b/>
          <w:bCs/>
          <w:lang w:val="en-GB"/>
        </w:rPr>
        <w:t>Create new roles</w:t>
      </w:r>
      <w:r w:rsidRPr="00840579">
        <w:rPr>
          <w:lang w:val="en-GB"/>
        </w:rPr>
        <w:t xml:space="preserve"> (e.g., "</w:t>
      </w:r>
      <w:r w:rsidRPr="00840579">
        <w:rPr>
          <w:b/>
          <w:bCs/>
          <w:lang w:val="en-GB"/>
        </w:rPr>
        <w:t>Developer</w:t>
      </w:r>
      <w:r w:rsidRPr="00840579">
        <w:rPr>
          <w:lang w:val="en-GB"/>
        </w:rPr>
        <w:t>," "</w:t>
      </w:r>
      <w:r w:rsidRPr="00840579">
        <w:rPr>
          <w:b/>
          <w:bCs/>
          <w:lang w:val="en-GB"/>
        </w:rPr>
        <w:t>Deployer</w:t>
      </w:r>
      <w:r w:rsidRPr="00840579">
        <w:rPr>
          <w:lang w:val="en-GB"/>
        </w:rPr>
        <w:t>," "</w:t>
      </w:r>
      <w:r w:rsidRPr="00840579">
        <w:rPr>
          <w:b/>
          <w:bCs/>
          <w:lang w:val="en-GB"/>
        </w:rPr>
        <w:t>Reader</w:t>
      </w:r>
      <w:r w:rsidRPr="00840579">
        <w:rPr>
          <w:lang w:val="en-GB"/>
        </w:rPr>
        <w:t>").</w:t>
      </w:r>
    </w:p>
    <w:p w14:paraId="3BC4DDA4" w14:textId="77777777" w:rsidR="00840579" w:rsidRPr="00840579" w:rsidRDefault="00840579" w:rsidP="00840579">
      <w:pPr>
        <w:numPr>
          <w:ilvl w:val="1"/>
          <w:numId w:val="48"/>
        </w:numPr>
        <w:rPr>
          <w:lang w:val="en-GB"/>
        </w:rPr>
      </w:pPr>
      <w:r w:rsidRPr="00840579">
        <w:rPr>
          <w:b/>
          <w:bCs/>
          <w:lang w:val="en-GB"/>
        </w:rPr>
        <w:t>Assign permissions</w:t>
      </w:r>
      <w:r w:rsidRPr="00840579">
        <w:rPr>
          <w:lang w:val="en-GB"/>
        </w:rPr>
        <w:t xml:space="preserve"> to each role. Permissions can include:</w:t>
      </w:r>
    </w:p>
    <w:p w14:paraId="0A77C003" w14:textId="500D016E" w:rsidR="00840579" w:rsidRPr="00840579" w:rsidRDefault="00840579" w:rsidP="00840579">
      <w:pPr>
        <w:numPr>
          <w:ilvl w:val="2"/>
          <w:numId w:val="49"/>
        </w:numPr>
        <w:rPr>
          <w:lang w:val="en-GB"/>
        </w:rPr>
      </w:pPr>
      <w:r>
        <w:rPr>
          <w:lang w:val="en-GB"/>
        </w:rPr>
        <w:t>Repositories access</w:t>
      </w:r>
      <w:r w:rsidRPr="00840579">
        <w:rPr>
          <w:lang w:val="en-GB"/>
        </w:rPr>
        <w:t xml:space="preserve"> (read, write, delete).</w:t>
      </w:r>
    </w:p>
    <w:p w14:paraId="2F0DE7FE" w14:textId="77777777" w:rsidR="00840579" w:rsidRPr="00840579" w:rsidRDefault="00840579" w:rsidP="00840579">
      <w:pPr>
        <w:numPr>
          <w:ilvl w:val="2"/>
          <w:numId w:val="49"/>
        </w:numPr>
        <w:rPr>
          <w:lang w:val="en-GB"/>
        </w:rPr>
      </w:pPr>
      <w:r w:rsidRPr="00840579">
        <w:rPr>
          <w:lang w:val="en-GB"/>
        </w:rPr>
        <w:t>Management of repositories.</w:t>
      </w:r>
    </w:p>
    <w:p w14:paraId="4389B7E4" w14:textId="77777777" w:rsidR="00840579" w:rsidRPr="00840579" w:rsidRDefault="00840579" w:rsidP="00840579">
      <w:pPr>
        <w:numPr>
          <w:ilvl w:val="2"/>
          <w:numId w:val="49"/>
        </w:numPr>
        <w:rPr>
          <w:lang w:val="en-GB"/>
        </w:rPr>
      </w:pPr>
      <w:r w:rsidRPr="00840579">
        <w:rPr>
          <w:lang w:val="en-GB"/>
        </w:rPr>
        <w:t>System administration tasks.</w:t>
      </w:r>
    </w:p>
    <w:p w14:paraId="15607DA6" w14:textId="77777777" w:rsidR="00840579" w:rsidRDefault="00840579" w:rsidP="00840579">
      <w:pPr>
        <w:ind w:left="720" w:firstLine="720"/>
        <w:rPr>
          <w:lang w:val="en-GB"/>
        </w:rPr>
      </w:pPr>
      <w:r w:rsidRPr="00840579">
        <w:rPr>
          <w:lang w:val="en-GB"/>
        </w:rPr>
        <w:t>Artifactory provides a wide range of granular permissions.</w:t>
      </w:r>
    </w:p>
    <w:p w14:paraId="295660B9" w14:textId="77777777" w:rsidR="00840579" w:rsidRPr="00840579" w:rsidRDefault="00840579" w:rsidP="00840579">
      <w:pPr>
        <w:ind w:left="720" w:firstLine="720"/>
        <w:rPr>
          <w:lang w:val="en-GB"/>
        </w:rPr>
      </w:pPr>
    </w:p>
    <w:p w14:paraId="31C0F849" w14:textId="77777777" w:rsidR="00840579" w:rsidRPr="00840579" w:rsidRDefault="00840579" w:rsidP="00840579">
      <w:pPr>
        <w:numPr>
          <w:ilvl w:val="0"/>
          <w:numId w:val="44"/>
        </w:numPr>
        <w:rPr>
          <w:lang w:val="en-GB"/>
        </w:rPr>
      </w:pPr>
      <w:r w:rsidRPr="00840579">
        <w:rPr>
          <w:b/>
          <w:lang w:val="en-GB"/>
        </w:rPr>
        <w:t>Assigning Roles to Users and Groups:</w:t>
      </w:r>
    </w:p>
    <w:p w14:paraId="5301DE16" w14:textId="77777777" w:rsidR="00840579" w:rsidRPr="00840579" w:rsidRDefault="00840579" w:rsidP="00840579">
      <w:pPr>
        <w:numPr>
          <w:ilvl w:val="1"/>
          <w:numId w:val="44"/>
        </w:numPr>
        <w:rPr>
          <w:lang w:val="en-GB"/>
        </w:rPr>
      </w:pPr>
      <w:r w:rsidRPr="00840579">
        <w:rPr>
          <w:lang w:val="en-GB"/>
        </w:rPr>
        <w:t>Go to "</w:t>
      </w:r>
      <w:r w:rsidRPr="00840579">
        <w:rPr>
          <w:b/>
          <w:bCs/>
          <w:lang w:val="en-GB"/>
        </w:rPr>
        <w:t>Admin</w:t>
      </w:r>
      <w:r w:rsidRPr="00840579">
        <w:rPr>
          <w:lang w:val="en-GB"/>
        </w:rPr>
        <w:t>" -&gt; "</w:t>
      </w:r>
      <w:r w:rsidRPr="00840579">
        <w:rPr>
          <w:b/>
          <w:bCs/>
          <w:lang w:val="en-GB"/>
        </w:rPr>
        <w:t>Security</w:t>
      </w:r>
      <w:r w:rsidRPr="00840579">
        <w:rPr>
          <w:lang w:val="en-GB"/>
        </w:rPr>
        <w:t>" -&gt; "</w:t>
      </w:r>
      <w:r w:rsidRPr="00840579">
        <w:rPr>
          <w:b/>
          <w:bCs/>
          <w:lang w:val="en-GB"/>
        </w:rPr>
        <w:t>Users &amp; Groups</w:t>
      </w:r>
      <w:r w:rsidRPr="00840579">
        <w:rPr>
          <w:lang w:val="en-GB"/>
        </w:rPr>
        <w:t>" -&gt; "</w:t>
      </w:r>
      <w:r w:rsidRPr="00840579">
        <w:rPr>
          <w:b/>
          <w:bCs/>
          <w:lang w:val="en-GB"/>
        </w:rPr>
        <w:t>Users</w:t>
      </w:r>
      <w:r w:rsidRPr="00840579">
        <w:rPr>
          <w:lang w:val="en-GB"/>
        </w:rPr>
        <w:t>" or "</w:t>
      </w:r>
      <w:r w:rsidRPr="00840579">
        <w:rPr>
          <w:b/>
          <w:bCs/>
          <w:lang w:val="en-GB"/>
        </w:rPr>
        <w:t>Groups</w:t>
      </w:r>
      <w:r w:rsidRPr="00840579">
        <w:rPr>
          <w:lang w:val="en-GB"/>
        </w:rPr>
        <w:t>."</w:t>
      </w:r>
    </w:p>
    <w:p w14:paraId="09B1DC78" w14:textId="77777777" w:rsidR="00840579" w:rsidRDefault="00840579" w:rsidP="00840579">
      <w:pPr>
        <w:numPr>
          <w:ilvl w:val="1"/>
          <w:numId w:val="44"/>
        </w:numPr>
        <w:rPr>
          <w:lang w:val="en-GB"/>
        </w:rPr>
      </w:pPr>
      <w:r w:rsidRPr="00840579">
        <w:rPr>
          <w:b/>
          <w:bCs/>
          <w:lang w:val="en-GB"/>
        </w:rPr>
        <w:t>Edit a user or group</w:t>
      </w:r>
      <w:r w:rsidRPr="00840579">
        <w:rPr>
          <w:lang w:val="en-GB"/>
        </w:rPr>
        <w:t xml:space="preserve"> and assign the appropriate roles.</w:t>
      </w:r>
    </w:p>
    <w:p w14:paraId="582726D7" w14:textId="35057FFD" w:rsidR="00840579" w:rsidRPr="00840579" w:rsidRDefault="00840579" w:rsidP="00840579">
      <w:pPr>
        <w:numPr>
          <w:ilvl w:val="1"/>
          <w:numId w:val="44"/>
        </w:numPr>
        <w:rPr>
          <w:lang w:val="en-GB"/>
        </w:rPr>
      </w:pPr>
      <w:r w:rsidRPr="00840579">
        <w:rPr>
          <w:lang w:val="en-GB"/>
        </w:rPr>
        <w:t>This ensures that users have the necessary permissions based on their role.</w:t>
      </w:r>
    </w:p>
    <w:p w14:paraId="013B0C61" w14:textId="77777777" w:rsidR="00840579" w:rsidRDefault="00840579" w:rsidP="00304329"/>
    <w:p w14:paraId="296255C0" w14:textId="77777777" w:rsidR="00304329" w:rsidRDefault="00304329" w:rsidP="00304329">
      <w:pPr>
        <w:pStyle w:val="Heading1"/>
      </w:pPr>
      <w:bookmarkStart w:id="28" w:name="_Toc191388687"/>
      <w:r>
        <w:t>CI/CD Integration</w:t>
      </w:r>
      <w:bookmarkEnd w:id="28"/>
    </w:p>
    <w:p w14:paraId="451524D2" w14:textId="77777777" w:rsidR="00840579" w:rsidRDefault="00840579" w:rsidP="00840579"/>
    <w:p w14:paraId="57326AD9" w14:textId="77777777" w:rsidR="00840579" w:rsidRDefault="00840579" w:rsidP="00840579">
      <w:r w:rsidRPr="00840579">
        <w:rPr>
          <w:b/>
          <w:bCs/>
        </w:rPr>
        <w:t>Integrate with CI/CD Tools</w:t>
      </w:r>
      <w:r>
        <w:t>:</w:t>
      </w:r>
    </w:p>
    <w:p w14:paraId="4439E983" w14:textId="77777777" w:rsidR="00840579" w:rsidRDefault="00840579" w:rsidP="00840579"/>
    <w:p w14:paraId="7CC028E4" w14:textId="77777777" w:rsidR="00840579" w:rsidRDefault="00840579" w:rsidP="00840579">
      <w:pPr>
        <w:pStyle w:val="ListParagraph"/>
        <w:numPr>
          <w:ilvl w:val="0"/>
          <w:numId w:val="50"/>
        </w:numPr>
      </w:pPr>
      <w:r>
        <w:t xml:space="preserve">Integrate </w:t>
      </w:r>
      <w:proofErr w:type="spellStart"/>
      <w:r w:rsidRPr="00840579">
        <w:rPr>
          <w:b/>
          <w:bCs/>
        </w:rPr>
        <w:t>JFrog</w:t>
      </w:r>
      <w:proofErr w:type="spellEnd"/>
      <w:r w:rsidRPr="00840579">
        <w:rPr>
          <w:b/>
          <w:bCs/>
        </w:rPr>
        <w:t xml:space="preserve"> Artifactory</w:t>
      </w:r>
      <w:r>
        <w:t xml:space="preserve"> with popular CI/CD tools like </w:t>
      </w:r>
      <w:r w:rsidRPr="00840579">
        <w:rPr>
          <w:b/>
          <w:bCs/>
        </w:rPr>
        <w:t>Jenkins</w:t>
      </w:r>
      <w:r>
        <w:t xml:space="preserve">, </w:t>
      </w:r>
      <w:r w:rsidRPr="00840579">
        <w:rPr>
          <w:b/>
          <w:bCs/>
        </w:rPr>
        <w:t>GitLab</w:t>
      </w:r>
      <w:r>
        <w:t xml:space="preserve">, or </w:t>
      </w:r>
      <w:r w:rsidRPr="00840579">
        <w:rPr>
          <w:b/>
          <w:bCs/>
        </w:rPr>
        <w:t>GitHub Actions</w:t>
      </w:r>
      <w:r>
        <w:t xml:space="preserve"> to automate the build, test, and deployment pipelines.</w:t>
      </w:r>
    </w:p>
    <w:p w14:paraId="72EDBF04" w14:textId="77777777" w:rsidR="00840579" w:rsidRDefault="00840579" w:rsidP="00840579">
      <w:pPr>
        <w:pStyle w:val="ListParagraph"/>
        <w:numPr>
          <w:ilvl w:val="0"/>
          <w:numId w:val="50"/>
        </w:numPr>
      </w:pPr>
      <w:r>
        <w:t>This integration allows you to push and pull Docker images automatically based on triggers like code commits or pull requests.</w:t>
      </w:r>
    </w:p>
    <w:p w14:paraId="25C5F6F6" w14:textId="77777777" w:rsidR="00840579" w:rsidRDefault="00840579" w:rsidP="00840579">
      <w:r w:rsidRPr="00840579">
        <w:rPr>
          <w:b/>
          <w:bCs/>
        </w:rPr>
        <w:t xml:space="preserve">Use the </w:t>
      </w:r>
      <w:proofErr w:type="spellStart"/>
      <w:r w:rsidRPr="00840579">
        <w:rPr>
          <w:b/>
          <w:bCs/>
        </w:rPr>
        <w:t>JFrog</w:t>
      </w:r>
      <w:proofErr w:type="spellEnd"/>
      <w:r w:rsidRPr="00840579">
        <w:rPr>
          <w:b/>
          <w:bCs/>
        </w:rPr>
        <w:t xml:space="preserve"> CLI</w:t>
      </w:r>
      <w:r>
        <w:t>:</w:t>
      </w:r>
    </w:p>
    <w:p w14:paraId="36A0149C" w14:textId="77777777" w:rsidR="00840579" w:rsidRDefault="00840579" w:rsidP="00840579"/>
    <w:p w14:paraId="364364F6" w14:textId="77777777" w:rsidR="00840579" w:rsidRDefault="00840579" w:rsidP="00840579">
      <w:pPr>
        <w:pStyle w:val="ListParagraph"/>
        <w:numPr>
          <w:ilvl w:val="0"/>
          <w:numId w:val="51"/>
        </w:numPr>
      </w:pPr>
      <w:r>
        <w:lastRenderedPageBreak/>
        <w:t xml:space="preserve">Leverage the </w:t>
      </w:r>
      <w:proofErr w:type="spellStart"/>
      <w:r w:rsidRPr="00840579">
        <w:rPr>
          <w:b/>
          <w:bCs/>
        </w:rPr>
        <w:t>JFrog</w:t>
      </w:r>
      <w:proofErr w:type="spellEnd"/>
      <w:r w:rsidRPr="00840579">
        <w:rPr>
          <w:b/>
          <w:bCs/>
        </w:rPr>
        <w:t xml:space="preserve"> CLI</w:t>
      </w:r>
      <w:r>
        <w:t xml:space="preserve"> to automate Docker image operations such as building, pushing, and pulling images.</w:t>
      </w:r>
    </w:p>
    <w:p w14:paraId="5285055C" w14:textId="77777777" w:rsidR="00840579" w:rsidRDefault="00840579" w:rsidP="00840579">
      <w:pPr>
        <w:pStyle w:val="ListParagraph"/>
        <w:numPr>
          <w:ilvl w:val="0"/>
          <w:numId w:val="51"/>
        </w:numPr>
      </w:pPr>
      <w:r>
        <w:t xml:space="preserve">The </w:t>
      </w:r>
      <w:proofErr w:type="spellStart"/>
      <w:r>
        <w:t>JFrog</w:t>
      </w:r>
      <w:proofErr w:type="spellEnd"/>
      <w:r>
        <w:t xml:space="preserve"> CLI simplifies these tasks with streamlined commands, making the CI/CD pipeline more efficient and easier to manage.</w:t>
      </w:r>
    </w:p>
    <w:p w14:paraId="72F56011" w14:textId="77777777" w:rsidR="00840579" w:rsidRPr="00366F05" w:rsidRDefault="00840579" w:rsidP="00840579">
      <w:pPr>
        <w:rPr>
          <w:lang w:val="en-GB"/>
        </w:rPr>
      </w:pPr>
    </w:p>
    <w:p w14:paraId="3FEA5C11" w14:textId="77777777" w:rsidR="00366F05" w:rsidRDefault="00366F05" w:rsidP="00304329"/>
    <w:p w14:paraId="40F04A1A" w14:textId="77777777" w:rsidR="00304329" w:rsidRDefault="00304329" w:rsidP="00304329">
      <w:pPr>
        <w:pStyle w:val="Heading1"/>
      </w:pPr>
      <w:bookmarkStart w:id="29" w:name="_Toc191388688"/>
      <w:r>
        <w:t>Best Practices</w:t>
      </w:r>
      <w:bookmarkEnd w:id="29"/>
    </w:p>
    <w:p w14:paraId="7ECCEC55" w14:textId="77777777" w:rsidR="00366F05" w:rsidRDefault="00366F05" w:rsidP="00304329"/>
    <w:p w14:paraId="11A18096" w14:textId="77777777" w:rsidR="00840579" w:rsidRDefault="00840579" w:rsidP="00840579">
      <w:r>
        <w:t>To optimize your Docker image management in Artifactory, follow these best practices:</w:t>
      </w:r>
    </w:p>
    <w:p w14:paraId="7BCEA37A" w14:textId="77777777" w:rsidR="00840579" w:rsidRDefault="00840579" w:rsidP="00840579"/>
    <w:p w14:paraId="7805B0DD" w14:textId="77777777" w:rsidR="00840579" w:rsidRDefault="00840579" w:rsidP="00840579">
      <w:r w:rsidRPr="00840579">
        <w:rPr>
          <w:b/>
          <w:bCs/>
        </w:rPr>
        <w:t>Use Virtual Repositories</w:t>
      </w:r>
      <w:r>
        <w:t>:</w:t>
      </w:r>
    </w:p>
    <w:p w14:paraId="742A5A26" w14:textId="77777777" w:rsidR="00840579" w:rsidRDefault="00840579" w:rsidP="00840579"/>
    <w:p w14:paraId="6ECC850E" w14:textId="09C20AF0" w:rsidR="00840579" w:rsidRDefault="00840579" w:rsidP="00840579">
      <w:r w:rsidRPr="00840579">
        <w:rPr>
          <w:b/>
          <w:bCs/>
        </w:rPr>
        <w:t>Virtual repositories</w:t>
      </w:r>
      <w:r>
        <w:t xml:space="preserve"> simplify the management of Docker images by aggregating multiple local and remote repositories under a single URL. This reduces complexity and ensures a cleaner structure.</w:t>
      </w:r>
    </w:p>
    <w:p w14:paraId="56577428" w14:textId="77777777" w:rsidR="00840579" w:rsidRDefault="00840579" w:rsidP="00840579"/>
    <w:p w14:paraId="37195682" w14:textId="48CF5E0A" w:rsidR="00840579" w:rsidRDefault="00840579" w:rsidP="00840579">
      <w:r w:rsidRPr="00840579">
        <w:rPr>
          <w:b/>
          <w:bCs/>
        </w:rPr>
        <w:t>Scan Images for Vulnerabilities</w:t>
      </w:r>
      <w:r>
        <w:t>:</w:t>
      </w:r>
    </w:p>
    <w:p w14:paraId="62188CC5" w14:textId="77777777" w:rsidR="00840579" w:rsidRDefault="00840579" w:rsidP="00840579"/>
    <w:p w14:paraId="62DD4FB6" w14:textId="77777777" w:rsidR="00840579" w:rsidRDefault="00840579" w:rsidP="00840579">
      <w:r>
        <w:t xml:space="preserve">Regularly use </w:t>
      </w:r>
      <w:proofErr w:type="spellStart"/>
      <w:r w:rsidRPr="00840579">
        <w:rPr>
          <w:b/>
          <w:bCs/>
        </w:rPr>
        <w:t>JFrog</w:t>
      </w:r>
      <w:proofErr w:type="spellEnd"/>
      <w:r w:rsidRPr="00840579">
        <w:rPr>
          <w:b/>
          <w:bCs/>
        </w:rPr>
        <w:t xml:space="preserve"> Xray</w:t>
      </w:r>
      <w:r>
        <w:t xml:space="preserve"> to scan Docker images for known vulnerabilities, ensuring that you maintain a secure environment by identifying potential threats before deployment.</w:t>
      </w:r>
    </w:p>
    <w:p w14:paraId="00919913" w14:textId="77777777" w:rsidR="00840579" w:rsidRDefault="00840579" w:rsidP="00840579"/>
    <w:p w14:paraId="5F47D367" w14:textId="780F5DE2" w:rsidR="00840579" w:rsidRDefault="00840579" w:rsidP="00840579">
      <w:r w:rsidRPr="00840579">
        <w:rPr>
          <w:b/>
          <w:bCs/>
        </w:rPr>
        <w:t>Use Semantic Versioning for Docker Image Tags</w:t>
      </w:r>
      <w:r>
        <w:t>:</w:t>
      </w:r>
    </w:p>
    <w:p w14:paraId="618611E6" w14:textId="77777777" w:rsidR="00840579" w:rsidRDefault="00840579" w:rsidP="00840579"/>
    <w:p w14:paraId="6F698B94" w14:textId="77777777" w:rsidR="00840579" w:rsidRDefault="00840579" w:rsidP="00840579">
      <w:r>
        <w:t>Adopt semantic versioning (e.g., v1.0.0, v1.1.0, latest) for your Docker image tags. This practice helps in managing versions effectively and allows for clear version control of your images.</w:t>
      </w:r>
    </w:p>
    <w:p w14:paraId="38CCB76D" w14:textId="77777777" w:rsidR="00840579" w:rsidRDefault="00840579" w:rsidP="00304329"/>
    <w:p w14:paraId="0CE1CF60" w14:textId="77777777" w:rsidR="00840579" w:rsidRDefault="00840579" w:rsidP="00304329"/>
    <w:p w14:paraId="2275397F" w14:textId="77777777" w:rsidR="00304329" w:rsidRDefault="00304329" w:rsidP="00304329">
      <w:pPr>
        <w:pStyle w:val="Heading1"/>
      </w:pPr>
      <w:bookmarkStart w:id="30" w:name="_Toc191388689"/>
      <w:r>
        <w:t>Troubleshooting</w:t>
      </w:r>
      <w:bookmarkEnd w:id="30"/>
    </w:p>
    <w:p w14:paraId="062B73B1" w14:textId="77777777" w:rsidR="00304329" w:rsidRDefault="00304329" w:rsidP="00304329">
      <w:r>
        <w:t>Common issues and solutions</w:t>
      </w:r>
    </w:p>
    <w:p w14:paraId="4C01FA68" w14:textId="77777777" w:rsidR="00304329" w:rsidRDefault="00304329" w:rsidP="00304329">
      <w:r>
        <w:t>Useful logs and diagnostics</w:t>
      </w:r>
    </w:p>
    <w:p w14:paraId="498890C8" w14:textId="77777777" w:rsidR="00366F05" w:rsidRPr="00366F05" w:rsidRDefault="00366F05" w:rsidP="00366F05">
      <w:pPr>
        <w:numPr>
          <w:ilvl w:val="0"/>
          <w:numId w:val="34"/>
        </w:numPr>
        <w:rPr>
          <w:lang w:val="en-GB"/>
        </w:rPr>
      </w:pPr>
      <w:r w:rsidRPr="00366F05">
        <w:rPr>
          <w:lang w:val="en-GB"/>
        </w:rPr>
        <w:t>Docker Login Fails: Verify your credentials and ensure the ~/.docker/</w:t>
      </w:r>
      <w:proofErr w:type="spellStart"/>
      <w:r w:rsidRPr="00366F05">
        <w:rPr>
          <w:lang w:val="en-GB"/>
        </w:rPr>
        <w:t>config.json</w:t>
      </w:r>
      <w:proofErr w:type="spellEnd"/>
      <w:r w:rsidRPr="00366F05">
        <w:rPr>
          <w:lang w:val="en-GB"/>
        </w:rPr>
        <w:t xml:space="preserve"> file is correctly configured.</w:t>
      </w:r>
    </w:p>
    <w:p w14:paraId="17271C34" w14:textId="77777777" w:rsidR="00366F05" w:rsidRPr="00366F05" w:rsidRDefault="00366F05" w:rsidP="00366F05">
      <w:pPr>
        <w:numPr>
          <w:ilvl w:val="0"/>
          <w:numId w:val="34"/>
        </w:numPr>
        <w:rPr>
          <w:lang w:val="en-GB"/>
        </w:rPr>
      </w:pPr>
      <w:r w:rsidRPr="00366F05">
        <w:rPr>
          <w:lang w:val="en-GB"/>
        </w:rPr>
        <w:t>Proxy Issues: Check your Forcepoint Proxy settings and environment variables.</w:t>
      </w:r>
    </w:p>
    <w:p w14:paraId="5271BEAC" w14:textId="77777777" w:rsidR="00366F05" w:rsidRPr="00366F05" w:rsidRDefault="00366F05" w:rsidP="00366F05">
      <w:pPr>
        <w:numPr>
          <w:ilvl w:val="0"/>
          <w:numId w:val="34"/>
        </w:numPr>
        <w:rPr>
          <w:lang w:val="en-GB"/>
        </w:rPr>
      </w:pPr>
      <w:r w:rsidRPr="00366F05">
        <w:rPr>
          <w:lang w:val="en-GB"/>
        </w:rPr>
        <w:t>Image Push/Pull Fails: Ensure the repository URL and permissions are correct.</w:t>
      </w:r>
    </w:p>
    <w:p w14:paraId="05CC9ED5" w14:textId="77777777" w:rsidR="00366F05" w:rsidRDefault="00366F05" w:rsidP="00304329"/>
    <w:p w14:paraId="2762F567" w14:textId="48F7D992" w:rsidR="00840579" w:rsidRDefault="00840579" w:rsidP="00840579">
      <w:r>
        <w:t xml:space="preserve">If you encounter </w:t>
      </w:r>
      <w:r>
        <w:t xml:space="preserve">any </w:t>
      </w:r>
      <w:r>
        <w:t>issues during the Docker-Artifact integration process, here are some common problems and solutions:</w:t>
      </w:r>
    </w:p>
    <w:p w14:paraId="1A6D4371" w14:textId="77777777" w:rsidR="00840579" w:rsidRDefault="00840579" w:rsidP="00840579"/>
    <w:p w14:paraId="6CC1036A" w14:textId="77777777" w:rsidR="00840579" w:rsidRDefault="00840579" w:rsidP="00840579">
      <w:r w:rsidRPr="00840579">
        <w:rPr>
          <w:b/>
          <w:bCs/>
        </w:rPr>
        <w:t>Docker Login Fails</w:t>
      </w:r>
      <w:r>
        <w:t>:</w:t>
      </w:r>
    </w:p>
    <w:p w14:paraId="43ACF0A5" w14:textId="77777777" w:rsidR="00840579" w:rsidRDefault="00840579" w:rsidP="00840579"/>
    <w:p w14:paraId="5C98BC70" w14:textId="77777777" w:rsidR="00840579" w:rsidRDefault="00840579" w:rsidP="00840579">
      <w:r>
        <w:t>Problem: Docker fails to log in to Artifactory.</w:t>
      </w:r>
    </w:p>
    <w:p w14:paraId="6A81EE00" w14:textId="77777777" w:rsidR="00840579" w:rsidRDefault="00840579" w:rsidP="00840579">
      <w:r>
        <w:t xml:space="preserve">Solution: Verify your credentials and ensure the </w:t>
      </w:r>
      <w:r w:rsidRPr="00840579">
        <w:rPr>
          <w:b/>
          <w:bCs/>
        </w:rPr>
        <w:t>~/.docker/</w:t>
      </w:r>
      <w:proofErr w:type="spellStart"/>
      <w:r w:rsidRPr="00840579">
        <w:rPr>
          <w:b/>
          <w:bCs/>
        </w:rPr>
        <w:t>config.json</w:t>
      </w:r>
      <w:proofErr w:type="spellEnd"/>
      <w:r>
        <w:t xml:space="preserve"> file is correctly configured with the appropriate authentication token or API key.</w:t>
      </w:r>
    </w:p>
    <w:p w14:paraId="2F031FDD" w14:textId="77777777" w:rsidR="00840579" w:rsidRDefault="00840579" w:rsidP="00840579"/>
    <w:p w14:paraId="1594639F" w14:textId="0F28E5C3" w:rsidR="00840579" w:rsidRDefault="00840579" w:rsidP="00840579">
      <w:r w:rsidRPr="00840579">
        <w:rPr>
          <w:b/>
          <w:bCs/>
        </w:rPr>
        <w:t>Proxy Issues</w:t>
      </w:r>
      <w:r>
        <w:t>:</w:t>
      </w:r>
    </w:p>
    <w:p w14:paraId="78BE9AA2" w14:textId="77777777" w:rsidR="00840579" w:rsidRDefault="00840579" w:rsidP="00840579"/>
    <w:p w14:paraId="433F2AD1" w14:textId="77777777" w:rsidR="00840579" w:rsidRDefault="00840579" w:rsidP="00840579">
      <w:r>
        <w:t>Problem: Unable to push or pull images due to proxy-related issues.</w:t>
      </w:r>
    </w:p>
    <w:p w14:paraId="695A7867" w14:textId="77777777" w:rsidR="00840579" w:rsidRDefault="00840579" w:rsidP="00840579">
      <w:r>
        <w:lastRenderedPageBreak/>
        <w:t>Solution: Check the Forcepoint Proxy settings and ensure that the environment variables (HTTP_PROXY, HTTPS_PROXY, NO_PROXY) are correctly set in both the shell configuration file and Docker daemon settings.</w:t>
      </w:r>
    </w:p>
    <w:p w14:paraId="25B46EC2" w14:textId="77777777" w:rsidR="00840579" w:rsidRDefault="00840579" w:rsidP="00840579"/>
    <w:p w14:paraId="4EC9F783" w14:textId="25EA39B4" w:rsidR="00840579" w:rsidRDefault="00840579" w:rsidP="00840579">
      <w:r w:rsidRPr="00840579">
        <w:rPr>
          <w:b/>
          <w:bCs/>
        </w:rPr>
        <w:t>Image Push/Pull Fails</w:t>
      </w:r>
      <w:r>
        <w:t>:</w:t>
      </w:r>
    </w:p>
    <w:p w14:paraId="35292C3D" w14:textId="77777777" w:rsidR="00840579" w:rsidRDefault="00840579" w:rsidP="00840579"/>
    <w:p w14:paraId="0792FD3A" w14:textId="77777777" w:rsidR="00840579" w:rsidRDefault="00840579" w:rsidP="00840579">
      <w:r>
        <w:t>Problem: Docker fails to push or pull images from Artifactory.</w:t>
      </w:r>
    </w:p>
    <w:p w14:paraId="2D093E1D" w14:textId="77777777" w:rsidR="00840579" w:rsidRDefault="00840579" w:rsidP="00840579">
      <w:r>
        <w:t>Solution: Verify that the repository URL is correct and that you have the necessary permissions for the repository. Check that the repository exists and is accessible.</w:t>
      </w:r>
    </w:p>
    <w:p w14:paraId="06B6A19F" w14:textId="77777777" w:rsidR="00840579" w:rsidRDefault="00840579" w:rsidP="00304329"/>
    <w:p w14:paraId="02F04EF6" w14:textId="77777777" w:rsidR="00304329" w:rsidRDefault="00304329" w:rsidP="00304329">
      <w:pPr>
        <w:pStyle w:val="Heading1"/>
      </w:pPr>
      <w:bookmarkStart w:id="31" w:name="_Toc191388690"/>
      <w:r>
        <w:t>Conclusion</w:t>
      </w:r>
      <w:bookmarkEnd w:id="31"/>
    </w:p>
    <w:p w14:paraId="0D328539" w14:textId="77777777" w:rsidR="00366F05" w:rsidRDefault="00366F05" w:rsidP="00304329"/>
    <w:p w14:paraId="6CCF7CC6" w14:textId="01C3DF8D" w:rsidR="00366F05" w:rsidRDefault="00366F05" w:rsidP="00366F05">
      <w:pPr>
        <w:rPr>
          <w:lang w:val="en-GB"/>
        </w:rPr>
      </w:pPr>
      <w:r w:rsidRPr="00366F05">
        <w:rPr>
          <w:lang w:val="en-GB"/>
        </w:rPr>
        <w:t xml:space="preserve">This guide provides a comprehensive overview of setting up and using </w:t>
      </w:r>
      <w:proofErr w:type="spellStart"/>
      <w:r w:rsidRPr="00366F05">
        <w:rPr>
          <w:lang w:val="en-GB"/>
        </w:rPr>
        <w:t>JFrog</w:t>
      </w:r>
      <w:proofErr w:type="spellEnd"/>
      <w:r w:rsidRPr="00366F05">
        <w:rPr>
          <w:lang w:val="en-GB"/>
        </w:rPr>
        <w:t xml:space="preserve"> Artifactory as a Docker registry. By following these steps, you can efficiently manage Docker images, integrate </w:t>
      </w:r>
      <w:r w:rsidR="00840579">
        <w:rPr>
          <w:lang w:val="en-GB"/>
        </w:rPr>
        <w:t xml:space="preserve">Artifactory </w:t>
      </w:r>
      <w:r w:rsidRPr="00366F05">
        <w:rPr>
          <w:lang w:val="en-GB"/>
        </w:rPr>
        <w:t xml:space="preserve">with CI/CD pipelines, and ensure secure access using CyberArk </w:t>
      </w:r>
      <w:r w:rsidR="00840579">
        <w:rPr>
          <w:lang w:val="en-GB"/>
        </w:rPr>
        <w:t xml:space="preserve">for credentials management </w:t>
      </w:r>
      <w:r w:rsidRPr="00366F05">
        <w:rPr>
          <w:lang w:val="en-GB"/>
        </w:rPr>
        <w:t>and Forcepoint Proxy</w:t>
      </w:r>
      <w:r w:rsidR="00840579">
        <w:rPr>
          <w:lang w:val="en-GB"/>
        </w:rPr>
        <w:t xml:space="preserve"> for secure networking</w:t>
      </w:r>
      <w:r w:rsidRPr="00366F05">
        <w:rPr>
          <w:lang w:val="en-GB"/>
        </w:rPr>
        <w:t>.</w:t>
      </w:r>
    </w:p>
    <w:p w14:paraId="65E939EF" w14:textId="77777777" w:rsidR="00840579" w:rsidRDefault="00840579" w:rsidP="00366F05">
      <w:pPr>
        <w:rPr>
          <w:lang w:val="en-GB"/>
        </w:rPr>
      </w:pPr>
    </w:p>
    <w:p w14:paraId="5A346CC3" w14:textId="5CE20511" w:rsidR="00840579" w:rsidRPr="00366F05" w:rsidRDefault="00840579" w:rsidP="00366F05">
      <w:pPr>
        <w:rPr>
          <w:b/>
          <w:lang w:val="en-GB"/>
        </w:rPr>
      </w:pPr>
      <w:r>
        <w:rPr>
          <w:lang w:val="en-GB"/>
        </w:rPr>
        <w:t>By implementing these practices and troubleshooting strategies, you can ensure a smooth integration and maintain an efficient and secure Docker image management workflow in your CI/CD environment.</w:t>
      </w:r>
    </w:p>
    <w:p w14:paraId="7B765FC7" w14:textId="77777777" w:rsidR="00366F05" w:rsidRPr="00146FF7" w:rsidRDefault="00366F05" w:rsidP="00304329"/>
    <w:sectPr w:rsidR="00366F05" w:rsidRPr="00146FF7" w:rsidSect="00146FF7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080" w:bottom="1872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B08DE1" w14:textId="77777777" w:rsidR="004F405A" w:rsidRDefault="004F405A" w:rsidP="00B323A7">
      <w:r>
        <w:separator/>
      </w:r>
    </w:p>
  </w:endnote>
  <w:endnote w:type="continuationSeparator" w:id="0">
    <w:p w14:paraId="6E320521" w14:textId="77777777" w:rsidR="004F405A" w:rsidRDefault="004F405A" w:rsidP="00B32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BM Plex Sans">
    <w:panose1 w:val="020B0503050203000203"/>
    <w:charset w:val="00"/>
    <w:family w:val="swiss"/>
    <w:pitch w:val="variable"/>
    <w:sig w:usb0="A00002EF" w:usb1="5000203B" w:usb2="00000000" w:usb3="00000000" w:csb0="0000019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BM Plex Sans Medium">
    <w:panose1 w:val="020B0603050203000203"/>
    <w:charset w:val="00"/>
    <w:family w:val="swiss"/>
    <w:pitch w:val="variable"/>
    <w:sig w:usb0="A00002EF" w:usb1="5000203B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357497803"/>
      <w:docPartObj>
        <w:docPartGallery w:val="Page Numbers (Bottom of Page)"/>
        <w:docPartUnique/>
      </w:docPartObj>
    </w:sdtPr>
    <w:sdtContent>
      <w:p w14:paraId="4AB35138" w14:textId="77777777" w:rsidR="009E2690" w:rsidRDefault="009E2690" w:rsidP="0048578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3FAC4E" w14:textId="77777777" w:rsidR="00A03DD3" w:rsidRDefault="00A03DD3" w:rsidP="009E2690">
    <w:pPr>
      <w:pStyle w:val="Footer"/>
      <w:tabs>
        <w:tab w:val="clear" w:pos="4680"/>
        <w:tab w:val="clear" w:pos="9360"/>
        <w:tab w:val="left" w:pos="2902"/>
      </w:tabs>
      <w:ind w:right="360"/>
    </w:pPr>
    <w:r w:rsidRPr="00A03DD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93FF8C5" wp14:editId="36377B87">
              <wp:simplePos x="0" y="0"/>
              <wp:positionH relativeFrom="column">
                <wp:posOffset>3182620</wp:posOffset>
              </wp:positionH>
              <wp:positionV relativeFrom="paragraph">
                <wp:posOffset>-83820</wp:posOffset>
              </wp:positionV>
              <wp:extent cx="1753235" cy="300990"/>
              <wp:effectExtent l="0" t="0" r="0" b="0"/>
              <wp:wrapNone/>
              <wp:docPr id="21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53235" cy="3009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534E580" w14:textId="77777777" w:rsidR="00A03DD3" w:rsidRPr="00D12345" w:rsidRDefault="00A03DD3" w:rsidP="00A03DD3">
                          <w:pPr>
                            <w:jc w:val="right"/>
                            <w:rPr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D12345">
                            <w:rPr>
                              <w:sz w:val="16"/>
                              <w:szCs w:val="16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Document #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93FF8C5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7" type="#_x0000_t202" style="position:absolute;margin-left:250.6pt;margin-top:-6.6pt;width:138.05pt;height:23.7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" filled="f" stroked="f" strokeweight=".5pt">
              <v:textbox>
                <w:txbxContent>
                  <w:p w14:paraId="6534E580" w14:textId="77777777" w:rsidR="00A03DD3" w:rsidRPr="00D12345" w:rsidRDefault="00A03DD3" w:rsidP="00A03DD3">
                    <w:pPr>
                      <w:jc w:val="right"/>
                      <w:rPr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D12345">
                      <w:rPr>
                        <w:sz w:val="16"/>
                        <w:szCs w:val="16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Document #</w:t>
                    </w:r>
                  </w:p>
                </w:txbxContent>
              </v:textbox>
            </v:shape>
          </w:pict>
        </mc:Fallback>
      </mc:AlternateContent>
    </w:r>
    <w:r w:rsidRPr="00A03DD3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98ABB58" wp14:editId="2A41D585">
              <wp:simplePos x="0" y="0"/>
              <wp:positionH relativeFrom="column">
                <wp:posOffset>-2101215</wp:posOffset>
              </wp:positionH>
              <wp:positionV relativeFrom="paragraph">
                <wp:posOffset>-85090</wp:posOffset>
              </wp:positionV>
              <wp:extent cx="5099050" cy="300990"/>
              <wp:effectExtent l="0" t="0" r="0" b="0"/>
              <wp:wrapNone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050" cy="3009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9A1A0F2" w14:textId="77777777" w:rsidR="00A03DD3" w:rsidRPr="00D12345" w:rsidRDefault="00A03DD3" w:rsidP="00A03DD3">
                          <w:pPr>
                            <w:rPr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D12345">
                            <w:rPr>
                              <w:sz w:val="16"/>
                              <w:szCs w:val="16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BOK Financial® is a trademark of BOKF, NA.  Member FDIC. Equal Housing Lender. ©2020 BOKF, NA.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098ABB58" id="Text Box 20" o:spid="_x0000_s1028" type="#_x0000_t202" style="position:absolute;margin-left:-165.45pt;margin-top:-6.7pt;width:401.5pt;height:23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" filled="f" stroked="f" strokeweight=".5pt">
              <v:textbox>
                <w:txbxContent>
                  <w:p w14:paraId="19A1A0F2" w14:textId="77777777" w:rsidR="00A03DD3" w:rsidRPr="00D12345" w:rsidRDefault="00A03DD3" w:rsidP="00A03DD3">
                    <w:pPr>
                      <w:rPr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D12345">
                      <w:rPr>
                        <w:sz w:val="16"/>
                        <w:szCs w:val="16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BOK Financial® is a trademark of BOKF, NA.  Member FDIC. Equal Housing Lender. ©2020 BOKF, NA.</w:t>
                    </w:r>
                  </w:p>
                </w:txbxContent>
              </v:textbox>
            </v:shape>
          </w:pict>
        </mc:Fallback>
      </mc:AlternateContent>
    </w:r>
    <w:r w:rsidRPr="00A03DD3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AA90BC9" wp14:editId="0235E7E7">
              <wp:simplePos x="0" y="0"/>
              <wp:positionH relativeFrom="column">
                <wp:posOffset>-2008603</wp:posOffset>
              </wp:positionH>
              <wp:positionV relativeFrom="paragraph">
                <wp:posOffset>-98425</wp:posOffset>
              </wp:positionV>
              <wp:extent cx="6850380" cy="0"/>
              <wp:effectExtent l="0" t="0" r="7620" b="1270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503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AAE107F" id="Straight Connector 19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58.15pt,-7.75pt" to="381.25pt,-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" strokecolor="#e3002b [3204]" strokeweight=".5pt">
              <v:stroke joinstyle="miter"/>
            </v:line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color w:val="B00027" w:themeColor="text2"/>
      </w:rPr>
      <w:id w:val="-2139638216"/>
      <w:docPartObj>
        <w:docPartGallery w:val="Page Numbers (Bottom of Page)"/>
        <w:docPartUnique/>
      </w:docPartObj>
    </w:sdtPr>
    <w:sdtContent>
      <w:p w14:paraId="5E64DC22" w14:textId="77777777" w:rsidR="009E2690" w:rsidRPr="00126410" w:rsidRDefault="009E2690" w:rsidP="00126410">
        <w:pPr>
          <w:pStyle w:val="Footer"/>
          <w:framePr w:wrap="none" w:vAnchor="text" w:hAnchor="page" w:x="11399" w:y="537"/>
          <w:rPr>
            <w:rStyle w:val="PageNumber"/>
            <w:color w:val="B00027" w:themeColor="text2"/>
          </w:rPr>
        </w:pPr>
        <w:r w:rsidRPr="00126410">
          <w:rPr>
            <w:rStyle w:val="PageNumber"/>
            <w:color w:val="B00027" w:themeColor="text2"/>
          </w:rPr>
          <w:fldChar w:fldCharType="begin"/>
        </w:r>
        <w:r w:rsidRPr="00126410">
          <w:rPr>
            <w:rStyle w:val="PageNumber"/>
            <w:color w:val="B00027" w:themeColor="text2"/>
          </w:rPr>
          <w:instrText xml:space="preserve"> PAGE </w:instrText>
        </w:r>
        <w:r w:rsidRPr="00126410">
          <w:rPr>
            <w:rStyle w:val="PageNumber"/>
            <w:color w:val="B00027" w:themeColor="text2"/>
          </w:rPr>
          <w:fldChar w:fldCharType="separate"/>
        </w:r>
        <w:r w:rsidR="00A74768">
          <w:rPr>
            <w:rStyle w:val="PageNumber"/>
            <w:noProof/>
            <w:color w:val="B00027" w:themeColor="text2"/>
          </w:rPr>
          <w:t>1</w:t>
        </w:r>
        <w:r w:rsidRPr="00126410">
          <w:rPr>
            <w:rStyle w:val="PageNumber"/>
            <w:color w:val="B00027" w:themeColor="text2"/>
          </w:rPr>
          <w:fldChar w:fldCharType="end"/>
        </w:r>
      </w:p>
    </w:sdtContent>
  </w:sdt>
  <w:p w14:paraId="5E5DFE8F" w14:textId="77777777" w:rsidR="00641030" w:rsidRPr="009E3861" w:rsidRDefault="00CF37DD" w:rsidP="00CF37DD">
    <w:pPr>
      <w:pStyle w:val="Disclosure"/>
      <w:rPr>
        <w:noProof/>
      </w:rPr>
    </w:pPr>
    <w:r>
      <w:rPr>
        <w:noProof/>
      </w:rPr>
      <w:drawing>
        <wp:anchor distT="0" distB="0" distL="114300" distR="114300" simplePos="0" relativeHeight="251674624" behindDoc="0" locked="0" layoutInCell="1" allowOverlap="1" wp14:anchorId="690E4023" wp14:editId="62BF79E6">
          <wp:simplePos x="0" y="0"/>
          <wp:positionH relativeFrom="column">
            <wp:posOffset>1270</wp:posOffset>
          </wp:positionH>
          <wp:positionV relativeFrom="page">
            <wp:posOffset>9184640</wp:posOffset>
          </wp:positionV>
          <wp:extent cx="371475" cy="393065"/>
          <wp:effectExtent l="0" t="0" r="0" b="635"/>
          <wp:wrapSquare wrapText="bothSides"/>
          <wp:docPr id="30" name="Graphic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Graphic 2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1475" cy="3930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t xml:space="preserve">Disclosure text </w:t>
    </w:r>
    <w:r w:rsidR="00126410">
      <w:rPr>
        <w:noProof/>
      </w:rPr>
      <w:t>goes here.</w:t>
    </w:r>
    <w:r w:rsidR="009E3861"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67DB1C" w14:textId="77777777" w:rsidR="009E2690" w:rsidRDefault="009E2690" w:rsidP="009E269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818EE0" w14:textId="77777777" w:rsidR="004F405A" w:rsidRDefault="004F405A" w:rsidP="00B323A7">
      <w:r>
        <w:separator/>
      </w:r>
    </w:p>
  </w:footnote>
  <w:footnote w:type="continuationSeparator" w:id="0">
    <w:p w14:paraId="33F58896" w14:textId="77777777" w:rsidR="004F405A" w:rsidRDefault="004F405A" w:rsidP="00B323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C55F90" w14:textId="77777777" w:rsidR="006723FD" w:rsidRDefault="006723FD" w:rsidP="006723FD"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E9ACD81" wp14:editId="03CA9E57">
              <wp:simplePos x="0" y="0"/>
              <wp:positionH relativeFrom="column">
                <wp:posOffset>-2059268</wp:posOffset>
              </wp:positionH>
              <wp:positionV relativeFrom="paragraph">
                <wp:posOffset>29210</wp:posOffset>
              </wp:positionV>
              <wp:extent cx="2259106" cy="268380"/>
              <wp:effectExtent l="0" t="0" r="1905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59106" cy="26838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9184942" w14:textId="77777777" w:rsidR="006723FD" w:rsidRDefault="006723FD" w:rsidP="006723FD">
                          <w:pPr>
                            <w:pStyle w:val="Heading3"/>
                          </w:pPr>
                          <w:r>
                            <w:t>Name of Document (Style = Blurb)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9ACD81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-162.15pt;margin-top:2.3pt;width:177.9pt;height:21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" fillcolor="white [3201]" stroked="f" strokeweight=".5pt">
              <v:textbox>
                <w:txbxContent>
                  <w:p w14:paraId="19184942" w14:textId="77777777" w:rsidR="006723FD" w:rsidRDefault="006723FD" w:rsidP="006723FD">
                    <w:pPr>
                      <w:pStyle w:val="Heading3"/>
                    </w:pPr>
                    <w:r>
                      <w:t>Name of Document (Style = Blurb)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F29263B" wp14:editId="38AC68DF">
              <wp:simplePos x="0" y="0"/>
              <wp:positionH relativeFrom="column">
                <wp:posOffset>-1968239</wp:posOffset>
              </wp:positionH>
              <wp:positionV relativeFrom="paragraph">
                <wp:posOffset>298525</wp:posOffset>
              </wp:positionV>
              <wp:extent cx="6852622" cy="971"/>
              <wp:effectExtent l="0" t="0" r="0" b="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2622" cy="971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4607D64" id="Straight Connector 18" o:spid="_x0000_s1026" style="position:absolute;flip:y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55pt,23.5pt" to="384.6pt,2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" strokecolor="#e3002b [3204]" strokeweight=".5pt">
              <v:stroke joinstyle="miter"/>
            </v:line>
          </w:pict>
        </mc:Fallback>
      </mc:AlternateContent>
    </w:r>
  </w:p>
  <w:p w14:paraId="7CEFDC2B" w14:textId="77777777" w:rsidR="006723FD" w:rsidRDefault="006723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57DE1C" w14:textId="77777777" w:rsidR="007921F6" w:rsidRDefault="00D6725C">
    <w:pPr>
      <w:pStyle w:val="Header"/>
    </w:pPr>
    <w:r w:rsidRPr="00E579A5">
      <w:t xml:space="preserve">Name of Document (Style = </w:t>
    </w:r>
    <w:r w:rsidR="00E579A5" w:rsidRPr="00E579A5">
      <w:t>Header</w:t>
    </w:r>
    <w:r w:rsidRPr="00E579A5"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F3DF1E" w14:textId="77777777" w:rsidR="004A3489" w:rsidRPr="000348D1" w:rsidRDefault="007229B7" w:rsidP="000348D1">
    <w:pPr>
      <w:pStyle w:val="Footer"/>
    </w:pPr>
    <w:r>
      <w:rPr>
        <w:noProof/>
      </w:rPr>
      <w:drawing>
        <wp:anchor distT="0" distB="0" distL="114300" distR="114300" simplePos="0" relativeHeight="251675648" behindDoc="1" locked="0" layoutInCell="1" allowOverlap="1" wp14:anchorId="66B44EB5" wp14:editId="2E3C7402">
          <wp:simplePos x="0" y="0"/>
          <wp:positionH relativeFrom="column">
            <wp:posOffset>-667385</wp:posOffset>
          </wp:positionH>
          <wp:positionV relativeFrom="paragraph">
            <wp:posOffset>-438299</wp:posOffset>
          </wp:positionV>
          <wp:extent cx="7742958" cy="10020299"/>
          <wp:effectExtent l="0" t="0" r="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Picture 3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2958" cy="100202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FEC73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89C0E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F86C4B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CAC1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6CE33C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D5C9F4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CEE21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2C2E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290F2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48A80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EE3CEA"/>
    <w:multiLevelType w:val="multilevel"/>
    <w:tmpl w:val="7160ED5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0F810CE9"/>
    <w:multiLevelType w:val="hybridMultilevel"/>
    <w:tmpl w:val="F3B65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0A4E73"/>
    <w:multiLevelType w:val="multilevel"/>
    <w:tmpl w:val="00FC3DD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143A209F"/>
    <w:multiLevelType w:val="multilevel"/>
    <w:tmpl w:val="65C49D6E"/>
    <w:lvl w:ilvl="0">
      <w:start w:val="2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15FD3C8E"/>
    <w:multiLevelType w:val="hybridMultilevel"/>
    <w:tmpl w:val="1F8ED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F31B05"/>
    <w:multiLevelType w:val="hybridMultilevel"/>
    <w:tmpl w:val="98F43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10596A"/>
    <w:multiLevelType w:val="hybridMultilevel"/>
    <w:tmpl w:val="2050E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88283F"/>
    <w:multiLevelType w:val="hybridMultilevel"/>
    <w:tmpl w:val="3BA0F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ED0934"/>
    <w:multiLevelType w:val="hybridMultilevel"/>
    <w:tmpl w:val="8C74DF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E0B511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15621C3"/>
    <w:multiLevelType w:val="hybridMultilevel"/>
    <w:tmpl w:val="EFD8B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FB7BAB"/>
    <w:multiLevelType w:val="multilevel"/>
    <w:tmpl w:val="4B22A81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26C05EF3"/>
    <w:multiLevelType w:val="hybridMultilevel"/>
    <w:tmpl w:val="D1761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DC7BD3"/>
    <w:multiLevelType w:val="multilevel"/>
    <w:tmpl w:val="64EAF5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28D70015"/>
    <w:multiLevelType w:val="multilevel"/>
    <w:tmpl w:val="7160ED5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30155A17"/>
    <w:multiLevelType w:val="hybridMultilevel"/>
    <w:tmpl w:val="31060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3B3338"/>
    <w:multiLevelType w:val="multilevel"/>
    <w:tmpl w:val="33C2218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34055DD9"/>
    <w:multiLevelType w:val="hybridMultilevel"/>
    <w:tmpl w:val="1318F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9353EC"/>
    <w:multiLevelType w:val="hybridMultilevel"/>
    <w:tmpl w:val="B52E3A48"/>
    <w:lvl w:ilvl="0" w:tplc="DCF89EC4">
      <w:start w:val="1"/>
      <w:numFmt w:val="decimal"/>
      <w:pStyle w:val="NumberedList"/>
      <w:lvlText w:val="%1."/>
      <w:lvlJc w:val="left"/>
      <w:pPr>
        <w:ind w:left="720" w:hanging="360"/>
      </w:pPr>
      <w:rPr>
        <w:rFonts w:ascii="Roboto" w:hAnsi="Roboto" w:hint="default"/>
        <w:b w:val="0"/>
        <w:i w:val="0"/>
        <w:caps w:val="0"/>
        <w:strike w:val="0"/>
        <w:dstrike w:val="0"/>
        <w:vanish w:val="0"/>
        <w:color w:val="E3002B" w:themeColor="accent1"/>
        <w:sz w:val="20"/>
        <w:u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768501F"/>
    <w:multiLevelType w:val="multilevel"/>
    <w:tmpl w:val="D85820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3A633A57"/>
    <w:multiLevelType w:val="hybridMultilevel"/>
    <w:tmpl w:val="938CE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E50537C"/>
    <w:multiLevelType w:val="multilevel"/>
    <w:tmpl w:val="F42A86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444E1401"/>
    <w:multiLevelType w:val="multilevel"/>
    <w:tmpl w:val="A736584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462D64F6"/>
    <w:multiLevelType w:val="hybridMultilevel"/>
    <w:tmpl w:val="EF2E4146"/>
    <w:lvl w:ilvl="0" w:tplc="4A9A8812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A066F2"/>
    <w:multiLevelType w:val="multilevel"/>
    <w:tmpl w:val="A5645EE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4A2E7EDD"/>
    <w:multiLevelType w:val="multilevel"/>
    <w:tmpl w:val="92263AB8"/>
    <w:lvl w:ilvl="0">
      <w:start w:val="1"/>
      <w:numFmt w:val="decimal"/>
      <w:lvlText w:val="%1.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left"/>
      <w:pPr>
        <w:ind w:left="252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4D6C7F9D"/>
    <w:multiLevelType w:val="hybridMultilevel"/>
    <w:tmpl w:val="E4D8A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137A0D"/>
    <w:multiLevelType w:val="multilevel"/>
    <w:tmpl w:val="7160ED5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55363AE6"/>
    <w:multiLevelType w:val="hybridMultilevel"/>
    <w:tmpl w:val="9CE80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AB47B19"/>
    <w:multiLevelType w:val="multilevel"/>
    <w:tmpl w:val="A736584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5C0153DC"/>
    <w:multiLevelType w:val="hybridMultilevel"/>
    <w:tmpl w:val="A6C8C7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DFA7C3D"/>
    <w:multiLevelType w:val="multilevel"/>
    <w:tmpl w:val="00FC3DD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61B2456A"/>
    <w:multiLevelType w:val="multilevel"/>
    <w:tmpl w:val="14F4593C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120" w:hanging="360"/>
      </w:pPr>
      <w:rPr>
        <w:u w:val="none"/>
      </w:rPr>
    </w:lvl>
  </w:abstractNum>
  <w:abstractNum w:abstractNumId="43" w15:restartNumberingAfterBreak="0">
    <w:nsid w:val="652E6BA6"/>
    <w:multiLevelType w:val="multilevel"/>
    <w:tmpl w:val="52141F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5831E5C"/>
    <w:multiLevelType w:val="hybridMultilevel"/>
    <w:tmpl w:val="D5F47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84327A2"/>
    <w:multiLevelType w:val="hybridMultilevel"/>
    <w:tmpl w:val="484CE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AD656B6"/>
    <w:multiLevelType w:val="multilevel"/>
    <w:tmpl w:val="FDE846C6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120" w:hanging="360"/>
      </w:pPr>
      <w:rPr>
        <w:u w:val="none"/>
      </w:rPr>
    </w:lvl>
  </w:abstractNum>
  <w:abstractNum w:abstractNumId="47" w15:restartNumberingAfterBreak="0">
    <w:nsid w:val="6D227CED"/>
    <w:multiLevelType w:val="multilevel"/>
    <w:tmpl w:val="C3A2BAB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8" w15:restartNumberingAfterBreak="0">
    <w:nsid w:val="6EE6437F"/>
    <w:multiLevelType w:val="multilevel"/>
    <w:tmpl w:val="51E079DA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120" w:hanging="360"/>
      </w:pPr>
      <w:rPr>
        <w:u w:val="none"/>
      </w:rPr>
    </w:lvl>
  </w:abstractNum>
  <w:abstractNum w:abstractNumId="49" w15:restartNumberingAfterBreak="0">
    <w:nsid w:val="6FAC6E85"/>
    <w:multiLevelType w:val="multilevel"/>
    <w:tmpl w:val="6292163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0" w15:restartNumberingAfterBreak="0">
    <w:nsid w:val="73D50D68"/>
    <w:multiLevelType w:val="hybridMultilevel"/>
    <w:tmpl w:val="EC46B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75D6AE1"/>
    <w:multiLevelType w:val="hybridMultilevel"/>
    <w:tmpl w:val="35ECE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342EA5"/>
    <w:multiLevelType w:val="hybridMultilevel"/>
    <w:tmpl w:val="67325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BC7E04"/>
    <w:multiLevelType w:val="multilevel"/>
    <w:tmpl w:val="A736584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4" w15:restartNumberingAfterBreak="0">
    <w:nsid w:val="79DA78E3"/>
    <w:multiLevelType w:val="multilevel"/>
    <w:tmpl w:val="92263AB8"/>
    <w:lvl w:ilvl="0">
      <w:start w:val="1"/>
      <w:numFmt w:val="decimal"/>
      <w:lvlText w:val="%1.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left"/>
      <w:pPr>
        <w:ind w:left="252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strike w:val="0"/>
        <w:dstrike w:val="0"/>
        <w:u w:val="none"/>
        <w:effect w:val="none"/>
      </w:rPr>
    </w:lvl>
  </w:abstractNum>
  <w:abstractNum w:abstractNumId="55" w15:restartNumberingAfterBreak="0">
    <w:nsid w:val="7FC044CA"/>
    <w:multiLevelType w:val="multilevel"/>
    <w:tmpl w:val="7C5EBFD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849563173">
    <w:abstractNumId w:val="11"/>
  </w:num>
  <w:num w:numId="2" w16cid:durableId="1735590366">
    <w:abstractNumId w:val="14"/>
  </w:num>
  <w:num w:numId="3" w16cid:durableId="1880510334">
    <w:abstractNumId w:val="17"/>
  </w:num>
  <w:num w:numId="4" w16cid:durableId="1399594432">
    <w:abstractNumId w:val="0"/>
  </w:num>
  <w:num w:numId="5" w16cid:durableId="1640839784">
    <w:abstractNumId w:val="1"/>
  </w:num>
  <w:num w:numId="6" w16cid:durableId="1264072895">
    <w:abstractNumId w:val="2"/>
  </w:num>
  <w:num w:numId="7" w16cid:durableId="1122043203">
    <w:abstractNumId w:val="3"/>
  </w:num>
  <w:num w:numId="8" w16cid:durableId="1523471626">
    <w:abstractNumId w:val="8"/>
  </w:num>
  <w:num w:numId="9" w16cid:durableId="210776884">
    <w:abstractNumId w:val="4"/>
  </w:num>
  <w:num w:numId="10" w16cid:durableId="2103454911">
    <w:abstractNumId w:val="5"/>
  </w:num>
  <w:num w:numId="11" w16cid:durableId="2020500646">
    <w:abstractNumId w:val="6"/>
  </w:num>
  <w:num w:numId="12" w16cid:durableId="1780753191">
    <w:abstractNumId w:val="7"/>
  </w:num>
  <w:num w:numId="13" w16cid:durableId="1033338617">
    <w:abstractNumId w:val="9"/>
  </w:num>
  <w:num w:numId="14" w16cid:durableId="1785540276">
    <w:abstractNumId w:val="28"/>
  </w:num>
  <w:num w:numId="15" w16cid:durableId="651912568">
    <w:abstractNumId w:val="33"/>
  </w:num>
  <w:num w:numId="16" w16cid:durableId="316803800">
    <w:abstractNumId w:val="15"/>
  </w:num>
  <w:num w:numId="17" w16cid:durableId="538780292">
    <w:abstractNumId w:val="25"/>
  </w:num>
  <w:num w:numId="18" w16cid:durableId="1910724140">
    <w:abstractNumId w:val="52"/>
  </w:num>
  <w:num w:numId="19" w16cid:durableId="25756682">
    <w:abstractNumId w:val="19"/>
  </w:num>
  <w:num w:numId="20" w16cid:durableId="1736927759">
    <w:abstractNumId w:val="20"/>
  </w:num>
  <w:num w:numId="21" w16cid:durableId="2056462777">
    <w:abstractNumId w:val="45"/>
  </w:num>
  <w:num w:numId="22" w16cid:durableId="1124814523">
    <w:abstractNumId w:val="22"/>
  </w:num>
  <w:num w:numId="23" w16cid:durableId="378550721">
    <w:abstractNumId w:val="43"/>
  </w:num>
  <w:num w:numId="24" w16cid:durableId="1014188930">
    <w:abstractNumId w:val="29"/>
  </w:num>
  <w:num w:numId="25" w16cid:durableId="1325356714">
    <w:abstractNumId w:val="48"/>
  </w:num>
  <w:num w:numId="26" w16cid:durableId="1059132036">
    <w:abstractNumId w:val="46"/>
  </w:num>
  <w:num w:numId="27" w16cid:durableId="614215619">
    <w:abstractNumId w:val="42"/>
  </w:num>
  <w:num w:numId="28" w16cid:durableId="6519327">
    <w:abstractNumId w:val="40"/>
  </w:num>
  <w:num w:numId="29" w16cid:durableId="490754486">
    <w:abstractNumId w:val="26"/>
  </w:num>
  <w:num w:numId="30" w16cid:durableId="597909640">
    <w:abstractNumId w:val="13"/>
  </w:num>
  <w:num w:numId="31" w16cid:durableId="213664731">
    <w:abstractNumId w:val="41"/>
  </w:num>
  <w:num w:numId="32" w16cid:durableId="893585653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529805346">
    <w:abstractNumId w:val="4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 w16cid:durableId="1878273414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 w16cid:durableId="740369884">
    <w:abstractNumId w:val="27"/>
  </w:num>
  <w:num w:numId="36" w16cid:durableId="858087548">
    <w:abstractNumId w:val="30"/>
  </w:num>
  <w:num w:numId="37" w16cid:durableId="334191422">
    <w:abstractNumId w:val="16"/>
  </w:num>
  <w:num w:numId="38" w16cid:durableId="1478571128">
    <w:abstractNumId w:val="18"/>
  </w:num>
  <w:num w:numId="39" w16cid:durableId="326713118">
    <w:abstractNumId w:val="12"/>
  </w:num>
  <w:num w:numId="40" w16cid:durableId="783035640">
    <w:abstractNumId w:val="53"/>
  </w:num>
  <w:num w:numId="41" w16cid:durableId="731999468">
    <w:abstractNumId w:val="39"/>
  </w:num>
  <w:num w:numId="42" w16cid:durableId="978461524">
    <w:abstractNumId w:val="4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 w16cid:durableId="1844275686">
    <w:abstractNumId w:val="5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 w16cid:durableId="882445552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 w16cid:durableId="1422145691">
    <w:abstractNumId w:val="32"/>
  </w:num>
  <w:num w:numId="46" w16cid:durableId="755204042">
    <w:abstractNumId w:val="35"/>
  </w:num>
  <w:num w:numId="47" w16cid:durableId="1717194373">
    <w:abstractNumId w:val="54"/>
  </w:num>
  <w:num w:numId="48" w16cid:durableId="551507061">
    <w:abstractNumId w:val="34"/>
  </w:num>
  <w:num w:numId="49" w16cid:durableId="674844291">
    <w:abstractNumId w:val="10"/>
  </w:num>
  <w:num w:numId="50" w16cid:durableId="951783068">
    <w:abstractNumId w:val="24"/>
  </w:num>
  <w:num w:numId="51" w16cid:durableId="232546048">
    <w:abstractNumId w:val="37"/>
  </w:num>
  <w:num w:numId="52" w16cid:durableId="738866194">
    <w:abstractNumId w:val="36"/>
  </w:num>
  <w:num w:numId="53" w16cid:durableId="1675106715">
    <w:abstractNumId w:val="50"/>
  </w:num>
  <w:num w:numId="54" w16cid:durableId="306594085">
    <w:abstractNumId w:val="51"/>
  </w:num>
  <w:num w:numId="55" w16cid:durableId="443768806">
    <w:abstractNumId w:val="38"/>
  </w:num>
  <w:num w:numId="56" w16cid:durableId="1246067272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D3B"/>
    <w:rsid w:val="00001B54"/>
    <w:rsid w:val="0003419E"/>
    <w:rsid w:val="000348D1"/>
    <w:rsid w:val="00060477"/>
    <w:rsid w:val="00090436"/>
    <w:rsid w:val="000E0FE8"/>
    <w:rsid w:val="001071FC"/>
    <w:rsid w:val="00116D6E"/>
    <w:rsid w:val="00126410"/>
    <w:rsid w:val="00146FF7"/>
    <w:rsid w:val="00225C30"/>
    <w:rsid w:val="0025449B"/>
    <w:rsid w:val="0025491E"/>
    <w:rsid w:val="00260B8D"/>
    <w:rsid w:val="002D09A2"/>
    <w:rsid w:val="002F4837"/>
    <w:rsid w:val="00304329"/>
    <w:rsid w:val="00332A1C"/>
    <w:rsid w:val="00343186"/>
    <w:rsid w:val="0035467C"/>
    <w:rsid w:val="00366F05"/>
    <w:rsid w:val="003834E9"/>
    <w:rsid w:val="003C1B2A"/>
    <w:rsid w:val="003D038D"/>
    <w:rsid w:val="003E4FBE"/>
    <w:rsid w:val="003E780A"/>
    <w:rsid w:val="00445D36"/>
    <w:rsid w:val="004955E7"/>
    <w:rsid w:val="004A3489"/>
    <w:rsid w:val="004D6615"/>
    <w:rsid w:val="004F2FC4"/>
    <w:rsid w:val="004F405A"/>
    <w:rsid w:val="005354D2"/>
    <w:rsid w:val="00540023"/>
    <w:rsid w:val="005644EB"/>
    <w:rsid w:val="00565A08"/>
    <w:rsid w:val="005D07E7"/>
    <w:rsid w:val="005D64A1"/>
    <w:rsid w:val="005E6D0B"/>
    <w:rsid w:val="006313E4"/>
    <w:rsid w:val="00641030"/>
    <w:rsid w:val="00644631"/>
    <w:rsid w:val="00656DE6"/>
    <w:rsid w:val="00667E25"/>
    <w:rsid w:val="006723FD"/>
    <w:rsid w:val="00672D98"/>
    <w:rsid w:val="00682932"/>
    <w:rsid w:val="006A4C8B"/>
    <w:rsid w:val="006B29C2"/>
    <w:rsid w:val="00707C54"/>
    <w:rsid w:val="00716B86"/>
    <w:rsid w:val="007174FE"/>
    <w:rsid w:val="00717BCC"/>
    <w:rsid w:val="0072160E"/>
    <w:rsid w:val="007229B7"/>
    <w:rsid w:val="0072764D"/>
    <w:rsid w:val="00790AAA"/>
    <w:rsid w:val="007921F6"/>
    <w:rsid w:val="00793C9B"/>
    <w:rsid w:val="00793F6C"/>
    <w:rsid w:val="007B0309"/>
    <w:rsid w:val="007E3334"/>
    <w:rsid w:val="007E6D0A"/>
    <w:rsid w:val="007F345E"/>
    <w:rsid w:val="008227B7"/>
    <w:rsid w:val="00840579"/>
    <w:rsid w:val="00856EFB"/>
    <w:rsid w:val="00856F08"/>
    <w:rsid w:val="008B431C"/>
    <w:rsid w:val="008C35DC"/>
    <w:rsid w:val="008D10B1"/>
    <w:rsid w:val="008D2878"/>
    <w:rsid w:val="008E5F75"/>
    <w:rsid w:val="00936D89"/>
    <w:rsid w:val="00966F8B"/>
    <w:rsid w:val="009B5CC4"/>
    <w:rsid w:val="009E2690"/>
    <w:rsid w:val="009E3861"/>
    <w:rsid w:val="00A03DD3"/>
    <w:rsid w:val="00A22FC8"/>
    <w:rsid w:val="00A24696"/>
    <w:rsid w:val="00A36D39"/>
    <w:rsid w:val="00A66A80"/>
    <w:rsid w:val="00A74768"/>
    <w:rsid w:val="00AE69A4"/>
    <w:rsid w:val="00B03AB5"/>
    <w:rsid w:val="00B052A4"/>
    <w:rsid w:val="00B26EAC"/>
    <w:rsid w:val="00B323A7"/>
    <w:rsid w:val="00B3738A"/>
    <w:rsid w:val="00B5513D"/>
    <w:rsid w:val="00BA5754"/>
    <w:rsid w:val="00BB1D3B"/>
    <w:rsid w:val="00BF608E"/>
    <w:rsid w:val="00C15844"/>
    <w:rsid w:val="00C55D91"/>
    <w:rsid w:val="00C7028B"/>
    <w:rsid w:val="00CE1806"/>
    <w:rsid w:val="00CF37DD"/>
    <w:rsid w:val="00CF5B57"/>
    <w:rsid w:val="00D12345"/>
    <w:rsid w:val="00D6725C"/>
    <w:rsid w:val="00D96158"/>
    <w:rsid w:val="00DB2C63"/>
    <w:rsid w:val="00DC7147"/>
    <w:rsid w:val="00DE0BB4"/>
    <w:rsid w:val="00DF10F8"/>
    <w:rsid w:val="00E059D2"/>
    <w:rsid w:val="00E5578D"/>
    <w:rsid w:val="00E579A5"/>
    <w:rsid w:val="00E60E6F"/>
    <w:rsid w:val="00E64D3B"/>
    <w:rsid w:val="00F43A23"/>
    <w:rsid w:val="00F833E7"/>
    <w:rsid w:val="00F860DD"/>
    <w:rsid w:val="00F87D63"/>
    <w:rsid w:val="00FB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9B3964F"/>
  <w14:defaultImageDpi w14:val="330"/>
  <w15:chartTrackingRefBased/>
  <w15:docId w15:val="{5E038A17-8B82-B249-B318-02040DD44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F08"/>
    <w:rPr>
      <w:rFonts w:ascii="Roboto" w:hAnsi="Roboto"/>
      <w:color w:val="000000" w:themeColor="text1"/>
      <w:sz w:val="20"/>
    </w:rPr>
  </w:style>
  <w:style w:type="paragraph" w:styleId="Heading1">
    <w:name w:val="heading 1"/>
    <w:basedOn w:val="Normal"/>
    <w:next w:val="Normal"/>
    <w:link w:val="Heading1Char"/>
    <w:qFormat/>
    <w:rsid w:val="00F833E7"/>
    <w:pPr>
      <w:keepNext/>
      <w:keepLines/>
      <w:spacing w:before="120"/>
      <w:outlineLvl w:val="0"/>
    </w:pPr>
    <w:rPr>
      <w:rFonts w:ascii="IBM Plex Sans" w:eastAsiaTheme="majorEastAsia" w:hAnsi="IBM Plex Sans" w:cstheme="majorBidi"/>
      <w:color w:val="B00027" w:themeColor="text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060477"/>
    <w:pPr>
      <w:keepNext/>
      <w:keepLines/>
      <w:spacing w:before="40" w:after="4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343186"/>
    <w:pPr>
      <w:keepNext/>
      <w:keepLines/>
      <w:spacing w:before="40" w:after="40"/>
      <w:outlineLvl w:val="2"/>
    </w:pPr>
    <w:rPr>
      <w:rFonts w:eastAsiaTheme="majorEastAsia" w:cstheme="majorBidi"/>
      <w:color w:val="B00027" w:themeColor="text2"/>
      <w:sz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F833E7"/>
    <w:pPr>
      <w:keepNext/>
      <w:keepLines/>
      <w:spacing w:before="40"/>
      <w:outlineLvl w:val="3"/>
    </w:pPr>
    <w:rPr>
      <w:rFonts w:eastAsiaTheme="majorEastAsia" w:cs="Times New Roman (Headings CS)"/>
      <w:b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rsid w:val="00F833E7"/>
    <w:pPr>
      <w:keepNext/>
      <w:keepLines/>
      <w:spacing w:before="40"/>
      <w:outlineLvl w:val="4"/>
    </w:pPr>
    <w:rPr>
      <w:rFonts w:ascii="IBM Plex Sans" w:eastAsiaTheme="majorEastAsia" w:hAnsi="IBM Plex Sans" w:cs="Times New Roman (Headings CS)"/>
      <w:color w:val="B00027" w:themeColor="text2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rsid w:val="00343186"/>
    <w:pPr>
      <w:keepNext/>
      <w:keepLines/>
      <w:spacing w:before="40"/>
      <w:outlineLvl w:val="5"/>
    </w:pPr>
    <w:rPr>
      <w:rFonts w:ascii="IBM Plex Sans" w:eastAsiaTheme="majorEastAsia" w:hAnsi="IBM Plex Sans" w:cstheme="majorBidi"/>
      <w:i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rsid w:val="00343186"/>
    <w:pPr>
      <w:keepNext/>
      <w:keepLines/>
      <w:spacing w:before="40"/>
      <w:outlineLvl w:val="6"/>
    </w:pPr>
    <w:rPr>
      <w:rFonts w:eastAsiaTheme="majorEastAsia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304329"/>
    <w:pPr>
      <w:keepNext/>
      <w:keepLines/>
      <w:spacing w:before="200" w:line="276" w:lineRule="auto"/>
      <w:ind w:left="1170" w:hanging="1440"/>
      <w:outlineLvl w:val="7"/>
    </w:pPr>
    <w:rPr>
      <w:rFonts w:ascii="Arial" w:eastAsiaTheme="majorEastAsia" w:hAnsi="Arial" w:cstheme="majorBidi"/>
      <w:b/>
      <w:color w:val="AA0020" w:themeColor="accent1" w:themeShade="BF"/>
      <w:sz w:val="28"/>
      <w:szCs w:val="20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304329"/>
    <w:pPr>
      <w:keepNext/>
      <w:keepLines/>
      <w:spacing w:before="200" w:line="276" w:lineRule="auto"/>
      <w:ind w:left="1314" w:hanging="1584"/>
      <w:outlineLvl w:val="8"/>
    </w:pPr>
    <w:rPr>
      <w:rFonts w:ascii="Arial" w:eastAsiaTheme="majorEastAsia" w:hAnsi="Arial" w:cstheme="majorBidi"/>
      <w:b/>
      <w:i/>
      <w:iCs/>
      <w:color w:val="710015" w:themeColor="accent1" w:themeShade="80"/>
      <w:sz w:val="2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6615"/>
    <w:pPr>
      <w:pBdr>
        <w:bottom w:val="single" w:sz="2" w:space="1" w:color="B00027" w:themeColor="text2"/>
      </w:pBdr>
      <w:tabs>
        <w:tab w:val="center" w:pos="4680"/>
        <w:tab w:val="right" w:pos="9360"/>
      </w:tabs>
    </w:pPr>
    <w:rPr>
      <w:b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4D6615"/>
    <w:rPr>
      <w:rFonts w:ascii="Roboto" w:hAnsi="Roboto"/>
      <w:b/>
      <w:color w:val="000000" w:themeColor="text1"/>
      <w:sz w:val="16"/>
    </w:rPr>
  </w:style>
  <w:style w:type="paragraph" w:styleId="Footer">
    <w:name w:val="footer"/>
    <w:basedOn w:val="Normal"/>
    <w:link w:val="FooterChar"/>
    <w:uiPriority w:val="99"/>
    <w:unhideWhenUsed/>
    <w:rsid w:val="00E579A5"/>
    <w:pPr>
      <w:tabs>
        <w:tab w:val="center" w:pos="4680"/>
        <w:tab w:val="right" w:pos="936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E579A5"/>
    <w:rPr>
      <w:rFonts w:ascii="Roboto" w:hAnsi="Roboto"/>
      <w:color w:val="000000" w:themeColor="text1"/>
      <w:sz w:val="16"/>
    </w:rPr>
  </w:style>
  <w:style w:type="character" w:customStyle="1" w:styleId="Heading1Char">
    <w:name w:val="Heading 1 Char"/>
    <w:basedOn w:val="DefaultParagraphFont"/>
    <w:link w:val="Heading1"/>
    <w:rsid w:val="00F833E7"/>
    <w:rPr>
      <w:rFonts w:ascii="IBM Plex Sans" w:eastAsiaTheme="majorEastAsia" w:hAnsi="IBM Plex Sans" w:cstheme="majorBidi"/>
      <w:color w:val="B00027" w:themeColor="text2"/>
      <w:sz w:val="36"/>
      <w:szCs w:val="32"/>
    </w:rPr>
  </w:style>
  <w:style w:type="character" w:customStyle="1" w:styleId="Heading2Char">
    <w:name w:val="Heading 2 Char"/>
    <w:basedOn w:val="DefaultParagraphFont"/>
    <w:link w:val="Heading2"/>
    <w:rsid w:val="00060477"/>
    <w:rPr>
      <w:rFonts w:ascii="Roboto" w:eastAsiaTheme="majorEastAsia" w:hAnsi="Roboto" w:cstheme="majorBidi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43186"/>
    <w:rPr>
      <w:rFonts w:ascii="Roboto" w:eastAsiaTheme="majorEastAsia" w:hAnsi="Roboto" w:cstheme="majorBidi"/>
      <w:color w:val="B00027" w:themeColor="text2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833E7"/>
    <w:pPr>
      <w:spacing w:after="240"/>
      <w:contextualSpacing/>
    </w:pPr>
    <w:rPr>
      <w:rFonts w:ascii="IBM Plex Sans" w:eastAsiaTheme="majorEastAsia" w:hAnsi="IBM Plex Sans" w:cstheme="majorBidi"/>
      <w:color w:val="B00027" w:themeColor="text2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33E7"/>
    <w:rPr>
      <w:rFonts w:ascii="IBM Plex Sans" w:eastAsiaTheme="majorEastAsia" w:hAnsi="IBM Plex Sans" w:cstheme="majorBidi"/>
      <w:color w:val="B00027" w:themeColor="text2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33E7"/>
    <w:pPr>
      <w:numPr>
        <w:ilvl w:val="1"/>
      </w:numPr>
    </w:pPr>
    <w:rPr>
      <w:rFonts w:eastAsiaTheme="minorEastAsia"/>
      <w:spacing w:val="15"/>
      <w:sz w:val="40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833E7"/>
    <w:rPr>
      <w:rFonts w:ascii="Roboto" w:eastAsiaTheme="minorEastAsia" w:hAnsi="Roboto"/>
      <w:color w:val="000000" w:themeColor="text1"/>
      <w:spacing w:val="15"/>
      <w:sz w:val="40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343186"/>
    <w:rPr>
      <w:rFonts w:ascii="IBM Plex Sans" w:eastAsiaTheme="majorEastAsia" w:hAnsi="IBM Plex Sans" w:cstheme="majorBidi"/>
      <w:i/>
      <w:color w:val="000000" w:themeColor="tex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343186"/>
    <w:rPr>
      <w:rFonts w:ascii="Roboto" w:eastAsiaTheme="majorEastAsia" w:hAnsi="Roboto" w:cstheme="majorBidi"/>
      <w:b/>
      <w:iCs/>
      <w:color w:val="000000" w:themeColor="text1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860DD"/>
    <w:rPr>
      <w:rFonts w:ascii="IBM Plex Sans Medium" w:hAnsi="IBM Plex Sans Medium" w:cs="Times New Roman (Body CS)"/>
      <w:iCs/>
      <w:caps/>
    </w:rPr>
  </w:style>
  <w:style w:type="character" w:customStyle="1" w:styleId="QuoteChar">
    <w:name w:val="Quote Char"/>
    <w:basedOn w:val="DefaultParagraphFont"/>
    <w:link w:val="Quote"/>
    <w:uiPriority w:val="29"/>
    <w:rsid w:val="00F860DD"/>
    <w:rPr>
      <w:rFonts w:ascii="IBM Plex Sans Medium" w:hAnsi="IBM Plex Sans Medium" w:cs="Times New Roman (Body CS)"/>
      <w:iCs/>
      <w:caps/>
      <w:color w:val="000000" w:themeColor="tex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833E7"/>
    <w:rPr>
      <w:rFonts w:ascii="Roboto" w:eastAsiaTheme="majorEastAsia" w:hAnsi="Roboto" w:cs="Times New Roman (Headings CS)"/>
      <w:b/>
      <w:iCs/>
      <w:caps/>
      <w:color w:val="000000" w:themeColor="text1"/>
    </w:rPr>
  </w:style>
  <w:style w:type="table" w:styleId="TableGrid">
    <w:name w:val="Table Grid"/>
    <w:basedOn w:val="TableNormal"/>
    <w:uiPriority w:val="59"/>
    <w:rsid w:val="000E0F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OKFinancial">
    <w:name w:val="BOK Financial"/>
    <w:basedOn w:val="TableNormal"/>
    <w:uiPriority w:val="99"/>
    <w:rsid w:val="00A24696"/>
    <w:rPr>
      <w:rFonts w:ascii="Roboto" w:hAnsi="Roboto"/>
      <w:sz w:val="20"/>
    </w:rPr>
    <w:tblPr>
      <w:tblStyleRowBandSize w:val="1"/>
      <w:tblBorders>
        <w:insideV w:val="single" w:sz="4" w:space="0" w:color="808080" w:themeColor="background1" w:themeShade="80"/>
      </w:tblBorders>
      <w:tblCellMar>
        <w:top w:w="72" w:type="dxa"/>
        <w:left w:w="72" w:type="dxa"/>
        <w:bottom w:w="72" w:type="dxa"/>
        <w:right w:w="72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="IBM Plex Sans" w:hAnsi="IBM Plex Sans"/>
        <w:b/>
        <w:i w:val="0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00027" w:themeFill="text2"/>
      </w:tcPr>
    </w:tblStylePr>
    <w:tblStylePr w:type="band1Horz">
      <w:rPr>
        <w:rFonts w:ascii="Roboto" w:hAnsi="Roboto"/>
        <w:b w:val="0"/>
        <w:i w:val="0"/>
      </w:rPr>
      <w:tblPr/>
      <w:tcPr>
        <w:shd w:val="clear" w:color="auto" w:fill="FFFFFF" w:themeFill="background1"/>
      </w:tcPr>
    </w:tblStylePr>
    <w:tblStylePr w:type="band2Horz">
      <w:rPr>
        <w:rFonts w:ascii="Roboto" w:hAnsi="Roboto"/>
        <w:b w:val="0"/>
        <w:i w:val="0"/>
        <w:sz w:val="20"/>
      </w:rPr>
      <w:tblPr/>
      <w:tcPr>
        <w:shd w:val="clear" w:color="auto" w:fill="F2F2F2" w:themeFill="background1" w:themeFillShade="F2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9E2690"/>
  </w:style>
  <w:style w:type="character" w:customStyle="1" w:styleId="Heading5Char">
    <w:name w:val="Heading 5 Char"/>
    <w:basedOn w:val="DefaultParagraphFont"/>
    <w:link w:val="Heading5"/>
    <w:uiPriority w:val="9"/>
    <w:rsid w:val="00F833E7"/>
    <w:rPr>
      <w:rFonts w:ascii="IBM Plex Sans" w:eastAsiaTheme="majorEastAsia" w:hAnsi="IBM Plex Sans" w:cs="Times New Roman (Headings CS)"/>
      <w:color w:val="B00027" w:themeColor="text2"/>
    </w:rPr>
  </w:style>
  <w:style w:type="paragraph" w:customStyle="1" w:styleId="Disclosure">
    <w:name w:val="Disclosure"/>
    <w:basedOn w:val="Footer"/>
    <w:qFormat/>
    <w:rsid w:val="00667E25"/>
    <w:pPr>
      <w:spacing w:before="360"/>
      <w:ind w:right="360"/>
    </w:pPr>
    <w:rPr>
      <w:szCs w:val="16"/>
    </w:rPr>
  </w:style>
  <w:style w:type="paragraph" w:customStyle="1" w:styleId="NumberedList">
    <w:name w:val="Numbered List"/>
    <w:basedOn w:val="Normal"/>
    <w:qFormat/>
    <w:rsid w:val="00667E25"/>
    <w:pPr>
      <w:numPr>
        <w:numId w:val="14"/>
      </w:numPr>
    </w:pPr>
  </w:style>
  <w:style w:type="paragraph" w:customStyle="1" w:styleId="BulletedList">
    <w:name w:val="Bulleted List"/>
    <w:basedOn w:val="Normal"/>
    <w:qFormat/>
    <w:rsid w:val="00667E25"/>
    <w:pPr>
      <w:numPr>
        <w:numId w:val="15"/>
      </w:numPr>
    </w:pPr>
  </w:style>
  <w:style w:type="paragraph" w:customStyle="1" w:styleId="CM38">
    <w:name w:val="CM38"/>
    <w:basedOn w:val="Normal"/>
    <w:next w:val="Normal"/>
    <w:uiPriority w:val="9"/>
    <w:rsid w:val="00E64D3B"/>
    <w:pPr>
      <w:widowControl w:val="0"/>
      <w:autoSpaceDE w:val="0"/>
      <w:autoSpaceDN w:val="0"/>
      <w:adjustRightInd w:val="0"/>
      <w:spacing w:after="240"/>
    </w:pPr>
    <w:rPr>
      <w:rFonts w:ascii="Arial" w:eastAsia="Times New Roman" w:hAnsi="Arial" w:cs="Times New Roman"/>
      <w:color w:val="auto"/>
      <w:sz w:val="24"/>
      <w:lang w:val="en-AU" w:eastAsia="en-AU"/>
    </w:rPr>
  </w:style>
  <w:style w:type="paragraph" w:styleId="NoSpacing">
    <w:name w:val="No Spacing"/>
    <w:uiPriority w:val="1"/>
    <w:qFormat/>
    <w:rsid w:val="00E64D3B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304329"/>
    <w:pPr>
      <w:spacing w:before="480" w:line="276" w:lineRule="auto"/>
      <w:outlineLvl w:val="9"/>
    </w:pPr>
    <w:rPr>
      <w:rFonts w:asciiTheme="majorHAnsi" w:hAnsiTheme="majorHAnsi"/>
      <w:b/>
      <w:bCs/>
      <w:color w:val="AA0020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04329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304329"/>
    <w:pPr>
      <w:spacing w:before="120"/>
      <w:ind w:left="20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04329"/>
    <w:pPr>
      <w:ind w:left="400"/>
    </w:pPr>
    <w:rPr>
      <w:rFonts w:asciiTheme="minorHAnsi" w:hAnsiTheme="minorHAnsi" w:cstheme="minorHAnsi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4329"/>
    <w:pPr>
      <w:ind w:left="600"/>
    </w:pPr>
    <w:rPr>
      <w:rFonts w:asciiTheme="minorHAnsi" w:hAnsiTheme="minorHAnsi" w:cstheme="minorHAnsi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4329"/>
    <w:pPr>
      <w:ind w:left="800"/>
    </w:pPr>
    <w:rPr>
      <w:rFonts w:asciiTheme="minorHAnsi" w:hAnsiTheme="minorHAnsi" w:cstheme="minorHAnsi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4329"/>
    <w:pPr>
      <w:ind w:left="1000"/>
    </w:pPr>
    <w:rPr>
      <w:rFonts w:asciiTheme="minorHAnsi" w:hAnsiTheme="minorHAnsi" w:cstheme="minorHAnsi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4329"/>
    <w:pPr>
      <w:ind w:left="1200"/>
    </w:pPr>
    <w:rPr>
      <w:rFonts w:asciiTheme="minorHAnsi" w:hAnsiTheme="minorHAnsi" w:cstheme="minorHAnsi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4329"/>
    <w:pPr>
      <w:ind w:left="1400"/>
    </w:pPr>
    <w:rPr>
      <w:rFonts w:asciiTheme="minorHAnsi" w:hAnsiTheme="minorHAnsi" w:cstheme="minorHAnsi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4329"/>
    <w:pPr>
      <w:ind w:left="1600"/>
    </w:pPr>
    <w:rPr>
      <w:rFonts w:asciiTheme="minorHAnsi" w:hAnsiTheme="minorHAnsi" w:cstheme="minorHAnsi"/>
      <w:szCs w:val="20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304329"/>
    <w:rPr>
      <w:rFonts w:ascii="Arial" w:eastAsiaTheme="majorEastAsia" w:hAnsi="Arial" w:cstheme="majorBidi"/>
      <w:b/>
      <w:color w:val="AA0020" w:themeColor="accent1" w:themeShade="BF"/>
      <w:sz w:val="28"/>
      <w:szCs w:val="20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304329"/>
    <w:rPr>
      <w:rFonts w:ascii="Arial" w:eastAsiaTheme="majorEastAsia" w:hAnsi="Arial" w:cstheme="majorBidi"/>
      <w:b/>
      <w:i/>
      <w:iCs/>
      <w:color w:val="710015" w:themeColor="accent1" w:themeShade="80"/>
      <w:sz w:val="28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4329"/>
    <w:pPr>
      <w:spacing w:after="200"/>
    </w:pPr>
    <w:rPr>
      <w:rFonts w:ascii="Arial" w:hAnsi="Arial"/>
      <w:color w:val="auto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4329"/>
    <w:rPr>
      <w:rFonts w:ascii="Arial" w:hAnsi="Arial"/>
      <w:sz w:val="20"/>
      <w:szCs w:val="20"/>
    </w:rPr>
  </w:style>
  <w:style w:type="character" w:customStyle="1" w:styleId="ListParagraphChar">
    <w:name w:val="List Paragraph Char"/>
    <w:link w:val="ListParagraph"/>
    <w:uiPriority w:val="34"/>
    <w:locked/>
    <w:rsid w:val="00304329"/>
    <w:rPr>
      <w:rFonts w:ascii="Arial" w:hAnsi="Arial" w:cs="Arial"/>
    </w:rPr>
  </w:style>
  <w:style w:type="paragraph" w:styleId="ListParagraph">
    <w:name w:val="List Paragraph"/>
    <w:basedOn w:val="Normal"/>
    <w:link w:val="ListParagraphChar"/>
    <w:uiPriority w:val="34"/>
    <w:qFormat/>
    <w:rsid w:val="00304329"/>
    <w:pPr>
      <w:spacing w:before="120" w:after="200" w:line="276" w:lineRule="auto"/>
      <w:ind w:left="720"/>
    </w:pPr>
    <w:rPr>
      <w:rFonts w:ascii="Arial" w:hAnsi="Arial" w:cs="Arial"/>
      <w:color w:val="auto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04329"/>
    <w:rPr>
      <w:sz w:val="16"/>
      <w:szCs w:val="16"/>
    </w:rPr>
  </w:style>
  <w:style w:type="table" w:styleId="GridTable4-Accent3">
    <w:name w:val="Grid Table 4 Accent 3"/>
    <w:basedOn w:val="TableNormal"/>
    <w:uiPriority w:val="49"/>
    <w:rsid w:val="00304329"/>
    <w:rPr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B8A2C4" w:themeColor="accent3" w:themeTint="99"/>
        <w:left w:val="single" w:sz="4" w:space="0" w:color="B8A2C4" w:themeColor="accent3" w:themeTint="99"/>
        <w:bottom w:val="single" w:sz="4" w:space="0" w:color="B8A2C4" w:themeColor="accent3" w:themeTint="99"/>
        <w:right w:val="single" w:sz="4" w:space="0" w:color="B8A2C4" w:themeColor="accent3" w:themeTint="99"/>
        <w:insideH w:val="single" w:sz="4" w:space="0" w:color="B8A2C4" w:themeColor="accent3" w:themeTint="99"/>
        <w:insideV w:val="single" w:sz="4" w:space="0" w:color="B8A2C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659E" w:themeColor="accent3"/>
          <w:left w:val="single" w:sz="4" w:space="0" w:color="8A659E" w:themeColor="accent3"/>
          <w:bottom w:val="single" w:sz="4" w:space="0" w:color="8A659E" w:themeColor="accent3"/>
          <w:right w:val="single" w:sz="4" w:space="0" w:color="8A659E" w:themeColor="accent3"/>
          <w:insideH w:val="nil"/>
          <w:insideV w:val="nil"/>
        </w:tcBorders>
        <w:shd w:val="clear" w:color="auto" w:fill="8A659E" w:themeFill="accent3"/>
      </w:tcPr>
    </w:tblStylePr>
    <w:tblStylePr w:type="lastRow">
      <w:rPr>
        <w:b/>
        <w:bCs/>
      </w:rPr>
      <w:tblPr/>
      <w:tcPr>
        <w:tcBorders>
          <w:top w:val="double" w:sz="4" w:space="0" w:color="8A659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0EB" w:themeFill="accent3" w:themeFillTint="33"/>
      </w:tcPr>
    </w:tblStylePr>
    <w:tblStylePr w:type="band1Horz">
      <w:tblPr/>
      <w:tcPr>
        <w:shd w:val="clear" w:color="auto" w:fill="E7E0EB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304329"/>
    <w:rPr>
      <w:color w:val="8A659E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F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10B1"/>
    <w:rPr>
      <w:color w:val="342B2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googleadservices.com/pagead/aclk?sa=L&amp;ai=DChcSEwiVyOTK7uWLAxWsRv8BHRpDCtAYABAAGgJtZA&amp;co=1&amp;gclid=EAIaIQobChMIlcjkyu7liwMVrEb_AR0aQwrQEAAYASAAEgKCVfD_BwE&amp;ohost=www.google.com&amp;cid=CAASEuRoAop_CS87C3vFvBC-TMkPaw&amp;sig=AOD64_2vY998FCPSTnjWg2aMwUXrgD1lkQ&amp;q&amp;adurl&amp;ved=2ahUKEwjIjt7K7uWLAxWrnokEHVcROBMQ0Qx6BAgKEAE" TargetMode="External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svg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bokf.sharepoint.com/sites/M365OAL/OfficeTemplates/BOKFinancial/BOKF_Proposal_02-13-22.dotx" TargetMode="External"/></Relationships>
</file>

<file path=word/theme/theme1.xml><?xml version="1.0" encoding="utf-8"?>
<a:theme xmlns:a="http://schemas.openxmlformats.org/drawingml/2006/main" name="Office Theme">
  <a:themeElements>
    <a:clrScheme name="BOK Financial">
      <a:dk1>
        <a:srgbClr val="000000"/>
      </a:dk1>
      <a:lt1>
        <a:srgbClr val="FFFFFF"/>
      </a:lt1>
      <a:dk2>
        <a:srgbClr val="B00027"/>
      </a:dk2>
      <a:lt2>
        <a:srgbClr val="E9DCD3"/>
      </a:lt2>
      <a:accent1>
        <a:srgbClr val="E3002B"/>
      </a:accent1>
      <a:accent2>
        <a:srgbClr val="FF7F41"/>
      </a:accent2>
      <a:accent3>
        <a:srgbClr val="8A659E"/>
      </a:accent3>
      <a:accent4>
        <a:srgbClr val="61283E"/>
      </a:accent4>
      <a:accent5>
        <a:srgbClr val="009BAB"/>
      </a:accent5>
      <a:accent6>
        <a:srgbClr val="249E6B"/>
      </a:accent6>
      <a:hlink>
        <a:srgbClr val="8A659E"/>
      </a:hlink>
      <a:folHlink>
        <a:srgbClr val="342B2B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97CD87B0B34D4BB3663C6E734E3F37" ma:contentTypeVersion="0" ma:contentTypeDescription="Create a new document." ma:contentTypeScope="" ma:versionID="21c38b5ea322304b886b21fa70bc2ca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53123F4-8D03-4EB3-BAC8-871F4C7B29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9FBD5E-4649-4161-9C18-E1E76BD3CB9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656AB45-5993-4505-A787-3E5897DAC39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4AF1990-08B8-4F37-8F75-353F050C84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BOKF_Proposal_02-13-22.dotx</Template>
  <TotalTime>0</TotalTime>
  <Pages>21</Pages>
  <Words>3465</Words>
  <Characters>19756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Alonge, Sogo</cp:lastModifiedBy>
  <cp:revision>2</cp:revision>
  <cp:lastPrinted>2021-12-07T02:12:00Z</cp:lastPrinted>
  <dcterms:created xsi:type="dcterms:W3CDTF">2025-02-28T16:19:00Z</dcterms:created>
  <dcterms:modified xsi:type="dcterms:W3CDTF">2025-02-28T16:19:00Z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0x010100A097CD87B0B34D4BB3663C6E734E3F37</vt:lpwstr>
  </property>
  <property fmtid="{D5CDD505-2E9C-101B-9397-08002B2CF9AE}" pid="3" name="MSIP_Label_2711b8ab-08de-4db1-8576-32dcb18ccac0_Enabled">
    <vt:lpwstr>true</vt:lpwstr>
  </property>
  <property fmtid="{D5CDD505-2E9C-101B-9397-08002B2CF9AE}" pid="4" name="MSIP_Label_2711b8ab-08de-4db1-8576-32dcb18ccac0_SetDate">
    <vt:lpwstr>2025-02-20T20:06:18Z</vt:lpwstr>
  </property>
  <property fmtid="{D5CDD505-2E9C-101B-9397-08002B2CF9AE}" pid="5" name="MSIP_Label_2711b8ab-08de-4db1-8576-32dcb18ccac0_Method">
    <vt:lpwstr>Standard</vt:lpwstr>
  </property>
  <property fmtid="{D5CDD505-2E9C-101B-9397-08002B2CF9AE}" pid="6" name="MSIP_Label_2711b8ab-08de-4db1-8576-32dcb18ccac0_Name">
    <vt:lpwstr>Confidential</vt:lpwstr>
  </property>
  <property fmtid="{D5CDD505-2E9C-101B-9397-08002B2CF9AE}" pid="7" name="MSIP_Label_2711b8ab-08de-4db1-8576-32dcb18ccac0_SiteId">
    <vt:lpwstr>e7066c90-b459-44c5-91f1-3581f3d1f082</vt:lpwstr>
  </property>
  <property fmtid="{D5CDD505-2E9C-101B-9397-08002B2CF9AE}" pid="8" name="MSIP_Label_2711b8ab-08de-4db1-8576-32dcb18ccac0_ActionId">
    <vt:lpwstr>de76a338-4174-4fe0-b9eb-087e3bf4902c</vt:lpwstr>
  </property>
  <property fmtid="{D5CDD505-2E9C-101B-9397-08002B2CF9AE}" pid="9" name="MSIP_Label_2711b8ab-08de-4db1-8576-32dcb18ccac0_ContentBits">
    <vt:lpwstr>0</vt:lpwstr>
  </property>
  <property fmtid="{D5CDD505-2E9C-101B-9397-08002B2CF9AE}" pid="10" name="MSIP_Label_2711b8ab-08de-4db1-8576-32dcb18ccac0_Tag">
    <vt:lpwstr>50, 3, 0, 1</vt:lpwstr>
  </property>
</Properties>
</file>